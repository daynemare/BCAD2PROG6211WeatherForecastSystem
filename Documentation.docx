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63B60" w14:textId="173A0096" w:rsidR="00D077E9" w:rsidRDefault="007E0A6A" w:rsidP="00D70D02">
      <w:bookmarkStart w:id="0" w:name="_Hlk10542193"/>
      <w:bookmarkEnd w:id="0"/>
      <w:r w:rsidRPr="00C858A7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0B7FC39" wp14:editId="66C24598">
            <wp:simplePos x="0" y="0"/>
            <wp:positionH relativeFrom="margin">
              <wp:align>center</wp:align>
            </wp:positionH>
            <wp:positionV relativeFrom="paragraph">
              <wp:posOffset>597</wp:posOffset>
            </wp:positionV>
            <wp:extent cx="1146175" cy="1146175"/>
            <wp:effectExtent l="0" t="0" r="0" b="0"/>
            <wp:wrapTight wrapText="bothSides">
              <wp:wrapPolygon edited="0">
                <wp:start x="0" y="0"/>
                <wp:lineTo x="0" y="21181"/>
                <wp:lineTo x="21181" y="21181"/>
                <wp:lineTo x="2118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04E195CE" wp14:editId="7BF1E1FD">
            <wp:simplePos x="0" y="0"/>
            <wp:positionH relativeFrom="column">
              <wp:posOffset>-745168</wp:posOffset>
            </wp:positionH>
            <wp:positionV relativeFrom="page">
              <wp:posOffset>741367</wp:posOffset>
            </wp:positionV>
            <wp:extent cx="7760970" cy="51739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C88BE2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AF09096" w14:textId="733FDEF2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13FD1A" wp14:editId="2D99D56C">
                      <wp:extent cx="3528695" cy="1647038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470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9D5640" w14:textId="726A229A" w:rsidR="00D077E9" w:rsidRDefault="00C858A7" w:rsidP="00D077E9">
                                  <w:pPr>
                                    <w:pStyle w:val="Title"/>
                                    <w:spacing w:after="0"/>
                                    <w:rPr>
                                      <w:lang w:val="en-ZA"/>
                                    </w:rPr>
                                  </w:pPr>
                                  <w:r>
                                    <w:rPr>
                                      <w:lang w:val="en-ZA"/>
                                    </w:rPr>
                                    <w:t>PROG6211 POE - Documentation</w:t>
                                  </w:r>
                                </w:p>
                                <w:p w14:paraId="35381A83" w14:textId="77777777" w:rsidR="00C858A7" w:rsidRPr="00C858A7" w:rsidRDefault="00C858A7" w:rsidP="00D077E9">
                                  <w:pPr>
                                    <w:pStyle w:val="Title"/>
                                    <w:spacing w:after="0"/>
                                    <w:rPr>
                                      <w:lang w:val="en-Z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13FD1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2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" filled="f" stroked="f" strokeweight=".5pt">
                      <v:textbox>
                        <w:txbxContent>
                          <w:p w14:paraId="049D5640" w14:textId="726A229A" w:rsidR="00D077E9" w:rsidRDefault="00C858A7" w:rsidP="00D077E9">
                            <w:pPr>
                              <w:pStyle w:val="Title"/>
                              <w:spacing w:after="0"/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PROG6211 POE - Documentation</w:t>
                            </w:r>
                          </w:p>
                          <w:p w14:paraId="35381A83" w14:textId="77777777" w:rsidR="00C858A7" w:rsidRPr="00C858A7" w:rsidRDefault="00C858A7" w:rsidP="00D077E9">
                            <w:pPr>
                              <w:pStyle w:val="Title"/>
                              <w:spacing w:after="0"/>
                              <w:rPr>
                                <w:lang w:val="en-ZA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9E7CBF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365609A" wp14:editId="4337EEFA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732A5A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ED97464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4F324D9" w14:textId="372C9572" w:rsidR="00D077E9" w:rsidRDefault="00D077E9" w:rsidP="00D077E9">
            <w:pPr>
              <w:rPr>
                <w:noProof/>
              </w:rPr>
            </w:pPr>
          </w:p>
        </w:tc>
      </w:tr>
      <w:tr w:rsidR="00D077E9" w14:paraId="57533BE2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8D5B0D61CA74029AF99CF7D5D511E16"/>
              </w:placeholder>
              <w15:appearance w15:val="hidden"/>
            </w:sdtPr>
            <w:sdtEndPr/>
            <w:sdtContent>
              <w:p w14:paraId="27531F2F" w14:textId="7621D56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B1159B">
                  <w:rPr>
                    <w:rStyle w:val="SubtitleChar"/>
                    <w:b w:val="0"/>
                    <w:noProof/>
                  </w:rPr>
                  <w:t>June 4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3AE0157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3D7D066" wp14:editId="1962C24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A43781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1A4ED7E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F37E47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E45C14A" w14:textId="1A302AED" w:rsidR="00D077E9" w:rsidRDefault="000B58E3" w:rsidP="00D077E9">
            <w:sdt>
              <w:sdtPr>
                <w:id w:val="-1740469667"/>
                <w:placeholder>
                  <w:docPart w:val="86DD9B86C14B43009C8695D31F794AF3"/>
                </w:placeholder>
                <w15:appearance w15:val="hidden"/>
              </w:sdtPr>
              <w:sdtEndPr/>
              <w:sdtContent>
                <w:r w:rsidR="00C858A7">
                  <w:t xml:space="preserve">18002054 </w:t>
                </w:r>
              </w:sdtContent>
            </w:sdt>
          </w:p>
          <w:p w14:paraId="6515161D" w14:textId="2E26E1BD" w:rsidR="00D077E9" w:rsidRDefault="00C858A7" w:rsidP="00D077E9">
            <w:r>
              <w:t>Developed</w:t>
            </w:r>
            <w:r w:rsidR="00D077E9" w:rsidRPr="00B231E5">
              <w:t xml:space="preserve"> by:</w:t>
            </w:r>
            <w:r w:rsidR="00D077E9"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0A7E301F8A684688A7CCAACF2A4FDC0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>
                  <w:t>Dayne Mare`</w:t>
                </w:r>
              </w:sdtContent>
            </w:sdt>
          </w:p>
          <w:p w14:paraId="74FE3564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32A0ACAC" w14:textId="1E8609FD" w:rsidR="00C858A7" w:rsidRPr="00C858A7" w:rsidRDefault="00C858A7" w:rsidP="00C858A7">
      <w:pPr>
        <w:spacing w:after="200"/>
        <w:rPr>
          <w:color w:val="FFFFFF" w:themeColor="background1"/>
          <w:sz w:val="32"/>
          <w:szCs w:val="32"/>
        </w:rPr>
      </w:pPr>
      <w:r w:rsidRPr="00C858A7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A37572" wp14:editId="2C598B17">
                <wp:simplePos x="0" y="0"/>
                <wp:positionH relativeFrom="column">
                  <wp:posOffset>5640525</wp:posOffset>
                </wp:positionH>
                <wp:positionV relativeFrom="paragraph">
                  <wp:posOffset>7359985</wp:posOffset>
                </wp:positionV>
                <wp:extent cx="605790" cy="60579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2C86B8" w14:textId="77777777" w:rsidR="00C858A7" w:rsidRDefault="00C858A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37572" id="Text Box 10" o:spid="_x0000_s1027" type="#_x0000_t202" style="position:absolute;margin-left:444.15pt;margin-top:579.55pt;width:47.7pt;height:47.7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" filled="f" stroked="f">
                <v:textbox style="mso-fit-shape-to-text:t">
                  <w:txbxContent>
                    <w:p w14:paraId="022C86B8" w14:textId="77777777" w:rsidR="00C858A7" w:rsidRDefault="00C858A7"/>
                  </w:txbxContent>
                </v:textbox>
              </v:shape>
            </w:pict>
          </mc:Fallback>
        </mc:AlternateContent>
      </w:r>
      <w:r w:rsidR="00D077E9" w:rsidRPr="00C858A7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8DBCA" wp14:editId="6F4F828C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EAE34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" fillcolor="#0f1813 [328]" stroked="f" strokeweight="2pt">
                <w10:wrap anchory="page"/>
              </v:rect>
            </w:pict>
          </mc:Fallback>
        </mc:AlternateContent>
      </w:r>
      <w:r w:rsidR="00D077E9" w:rsidRPr="00C858A7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C32269C" wp14:editId="5B0010AD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9A1D54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 w:rsidRPr="00C858A7">
        <w:rPr>
          <w:sz w:val="32"/>
          <w:szCs w:val="32"/>
        </w:rPr>
        <w:br w:type="page"/>
      </w:r>
    </w:p>
    <w:p w14:paraId="2F2D1F00" w14:textId="4CD4CC03" w:rsidR="00D077E9" w:rsidRDefault="00D077E9">
      <w:pPr>
        <w:spacing w:after="200"/>
      </w:pPr>
    </w:p>
    <w:p w14:paraId="710B0AEE" w14:textId="7D68E6FC" w:rsidR="00D077E9" w:rsidRDefault="007E0A6A" w:rsidP="00D077E9">
      <w:pPr>
        <w:pStyle w:val="Heading1"/>
      </w:pPr>
      <w:r>
        <w:t>CONTENTS</w:t>
      </w:r>
    </w:p>
    <w:tbl>
      <w:tblPr>
        <w:tblW w:w="9999" w:type="dxa"/>
        <w:tblInd w:w="79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7E0A6A" w:rsidRPr="00856F1B" w14:paraId="2B4EDB91" w14:textId="77777777" w:rsidTr="007E0A6A">
        <w:trPr>
          <w:trHeight w:val="3546"/>
        </w:trPr>
        <w:tc>
          <w:tcPr>
            <w:tcW w:w="9999" w:type="dxa"/>
          </w:tcPr>
          <w:p w14:paraId="0B71922F" w14:textId="789BF3FF" w:rsidR="00856F1B" w:rsidRDefault="00856F1B" w:rsidP="007E0A6A">
            <w:pPr>
              <w:pStyle w:val="Level1"/>
              <w:rPr>
                <w:webHidden/>
                <w:sz w:val="32"/>
                <w:szCs w:val="32"/>
              </w:rPr>
            </w:pPr>
          </w:p>
          <w:p w14:paraId="11EC7C7E" w14:textId="5BFD77BA" w:rsidR="009A4A09" w:rsidRDefault="009A4A09" w:rsidP="001B6E62">
            <w:pPr>
              <w:pStyle w:val="Level1"/>
              <w:rPr>
                <w:webHidden/>
                <w:sz w:val="32"/>
                <w:szCs w:val="32"/>
              </w:rPr>
            </w:pPr>
            <w:r>
              <w:rPr>
                <w:webHidden/>
                <w:sz w:val="32"/>
                <w:szCs w:val="32"/>
              </w:rPr>
              <w:t>DATABASE DESIGN ERD</w:t>
            </w:r>
            <w:r w:rsidRPr="009A4A09">
              <w:rPr>
                <w:webHidden/>
                <w:sz w:val="32"/>
                <w:szCs w:val="32"/>
              </w:rPr>
              <w:tab/>
            </w:r>
            <w:r w:rsidR="00836030">
              <w:rPr>
                <w:webHidden/>
                <w:sz w:val="32"/>
                <w:szCs w:val="32"/>
              </w:rPr>
              <w:t>3</w:t>
            </w:r>
          </w:p>
          <w:p w14:paraId="5A303FF3" w14:textId="6F250C89" w:rsidR="00B1159B" w:rsidRDefault="009A4A09" w:rsidP="001B6E62">
            <w:pPr>
              <w:pStyle w:val="Level2"/>
              <w:ind w:left="0"/>
              <w:rPr>
                <w:b/>
                <w:bCs/>
                <w:webHidden/>
                <w:sz w:val="32"/>
                <w:szCs w:val="32"/>
              </w:rPr>
            </w:pPr>
            <w:r>
              <w:rPr>
                <w:b/>
                <w:bCs/>
                <w:webHidden/>
                <w:sz w:val="32"/>
                <w:szCs w:val="32"/>
              </w:rPr>
              <w:t>USE CASE DIAGRAMS</w:t>
            </w:r>
            <w:r w:rsidRPr="009A4A09">
              <w:rPr>
                <w:b/>
                <w:bCs/>
                <w:webHidden/>
                <w:sz w:val="32"/>
                <w:szCs w:val="32"/>
              </w:rPr>
              <w:tab/>
            </w:r>
            <w:r w:rsidR="00836030">
              <w:rPr>
                <w:b/>
                <w:bCs/>
                <w:webHidden/>
                <w:sz w:val="32"/>
                <w:szCs w:val="32"/>
              </w:rPr>
              <w:t>4</w:t>
            </w:r>
          </w:p>
          <w:p w14:paraId="7B5EDA9A" w14:textId="4A641BC4" w:rsidR="00FD3BFA" w:rsidRDefault="00FD3BFA" w:rsidP="001B6E62">
            <w:pPr>
              <w:pStyle w:val="Level2"/>
              <w:ind w:left="0"/>
              <w:rPr>
                <w:bCs/>
                <w:webHidden/>
                <w:sz w:val="32"/>
                <w:szCs w:val="32"/>
              </w:rPr>
            </w:pPr>
            <w:r>
              <w:rPr>
                <w:bCs/>
                <w:webHidden/>
                <w:sz w:val="32"/>
                <w:szCs w:val="32"/>
              </w:rPr>
              <w:t xml:space="preserve">   Main Application</w:t>
            </w:r>
            <w:r w:rsidRPr="00FD3BFA">
              <w:rPr>
                <w:bCs/>
                <w:webHidden/>
                <w:sz w:val="32"/>
                <w:szCs w:val="32"/>
              </w:rPr>
              <w:tab/>
            </w:r>
            <w:r>
              <w:rPr>
                <w:bCs/>
                <w:webHidden/>
                <w:sz w:val="32"/>
                <w:szCs w:val="32"/>
              </w:rPr>
              <w:t>4</w:t>
            </w:r>
          </w:p>
          <w:p w14:paraId="7D89FD19" w14:textId="78AEC250" w:rsidR="00FD3BFA" w:rsidRPr="00FD3BFA" w:rsidRDefault="00FD3BFA" w:rsidP="001B6E62">
            <w:pPr>
              <w:pStyle w:val="Level2"/>
              <w:ind w:left="0"/>
              <w:rPr>
                <w:webHidden/>
                <w:sz w:val="32"/>
                <w:szCs w:val="32"/>
              </w:rPr>
            </w:pPr>
            <w:r>
              <w:rPr>
                <w:webHidden/>
                <w:sz w:val="32"/>
                <w:szCs w:val="32"/>
              </w:rPr>
              <w:t xml:space="preserve">   Web</w:t>
            </w:r>
            <w:r w:rsidRPr="00FD3BFA">
              <w:rPr>
                <w:webHidden/>
                <w:sz w:val="32"/>
                <w:szCs w:val="32"/>
              </w:rPr>
              <w:t xml:space="preserve"> Application</w:t>
            </w:r>
            <w:r w:rsidRPr="00FD3BFA">
              <w:rPr>
                <w:webHidden/>
                <w:sz w:val="32"/>
                <w:szCs w:val="32"/>
              </w:rPr>
              <w:tab/>
            </w:r>
            <w:r>
              <w:rPr>
                <w:webHidden/>
                <w:sz w:val="32"/>
                <w:szCs w:val="32"/>
              </w:rPr>
              <w:t>5</w:t>
            </w:r>
          </w:p>
          <w:p w14:paraId="2FF7302B" w14:textId="24191C4D" w:rsidR="009A4A09" w:rsidRPr="009A4A09" w:rsidRDefault="009A4A09" w:rsidP="001B6E62">
            <w:pPr>
              <w:pStyle w:val="Level2"/>
              <w:ind w:left="0"/>
              <w:rPr>
                <w:b/>
                <w:bCs/>
                <w:sz w:val="32"/>
                <w:szCs w:val="32"/>
              </w:rPr>
            </w:pPr>
            <w:r w:rsidRPr="009A4A09">
              <w:rPr>
                <w:b/>
                <w:bCs/>
                <w:webHidden/>
                <w:sz w:val="32"/>
                <w:szCs w:val="32"/>
              </w:rPr>
              <w:t>CLASS DIAGRAMS</w:t>
            </w:r>
            <w:r w:rsidR="00B1159B">
              <w:rPr>
                <w:b/>
                <w:bCs/>
                <w:webHidden/>
                <w:sz w:val="32"/>
                <w:szCs w:val="32"/>
              </w:rPr>
              <w:t xml:space="preserve"> MAIN APPLICATION</w:t>
            </w:r>
            <w:r w:rsidRPr="009A4A09">
              <w:rPr>
                <w:b/>
                <w:bCs/>
                <w:webHidden/>
                <w:sz w:val="32"/>
                <w:szCs w:val="32"/>
              </w:rPr>
              <w:tab/>
            </w:r>
            <w:r w:rsidR="00836030">
              <w:rPr>
                <w:b/>
                <w:bCs/>
                <w:webHidden/>
                <w:sz w:val="32"/>
                <w:szCs w:val="32"/>
              </w:rPr>
              <w:t>6</w:t>
            </w:r>
          </w:p>
          <w:p w14:paraId="458A35A9" w14:textId="1AD3F61A" w:rsidR="00EF062E" w:rsidRPr="00EF062E" w:rsidRDefault="00EF062E" w:rsidP="001B6E62">
            <w:pPr>
              <w:pStyle w:val="Level2"/>
              <w:rPr>
                <w:sz w:val="32"/>
                <w:szCs w:val="32"/>
              </w:rPr>
            </w:pPr>
            <w:r>
              <w:rPr>
                <w:webHidden/>
                <w:sz w:val="32"/>
                <w:szCs w:val="32"/>
              </w:rPr>
              <w:t>LoginPage</w:t>
            </w:r>
            <w:r w:rsidRPr="00EF062E">
              <w:rPr>
                <w:webHidden/>
                <w:sz w:val="32"/>
                <w:szCs w:val="32"/>
              </w:rPr>
              <w:tab/>
            </w:r>
            <w:r w:rsidR="00836030">
              <w:rPr>
                <w:webHidden/>
                <w:sz w:val="32"/>
                <w:szCs w:val="32"/>
              </w:rPr>
              <w:t>6</w:t>
            </w:r>
          </w:p>
          <w:p w14:paraId="791B8B07" w14:textId="61A4BC91" w:rsidR="009A4A09" w:rsidRDefault="00EF062E" w:rsidP="001B6E62">
            <w:pPr>
              <w:pStyle w:val="Level2"/>
              <w:rPr>
                <w:webHidden/>
                <w:sz w:val="32"/>
                <w:szCs w:val="32"/>
              </w:rPr>
            </w:pPr>
            <w:r>
              <w:rPr>
                <w:webHidden/>
                <w:sz w:val="32"/>
                <w:szCs w:val="32"/>
              </w:rPr>
              <w:t>MainMenu</w:t>
            </w:r>
            <w:r w:rsidRPr="00EF062E">
              <w:rPr>
                <w:webHidden/>
                <w:sz w:val="32"/>
                <w:szCs w:val="32"/>
              </w:rPr>
              <w:tab/>
            </w:r>
            <w:r w:rsidR="00836030">
              <w:rPr>
                <w:webHidden/>
                <w:sz w:val="32"/>
                <w:szCs w:val="32"/>
              </w:rPr>
              <w:t>7</w:t>
            </w:r>
          </w:p>
          <w:p w14:paraId="0C9F96F3" w14:textId="01F24086" w:rsidR="007E0A6A" w:rsidRDefault="00EF062E" w:rsidP="001B6E62">
            <w:pPr>
              <w:pStyle w:val="Level2"/>
              <w:rPr>
                <w:webHidden/>
                <w:sz w:val="32"/>
                <w:szCs w:val="32"/>
              </w:rPr>
            </w:pPr>
            <w:r w:rsidRPr="00EF062E">
              <w:rPr>
                <w:bCs/>
                <w:sz w:val="32"/>
                <w:szCs w:val="32"/>
                <w:lang w:val="en-ZA"/>
              </w:rPr>
              <w:t>NewEntry(&amp;CityPreferences)</w:t>
            </w:r>
            <w:r w:rsidR="007E0A6A" w:rsidRPr="00856F1B">
              <w:rPr>
                <w:webHidden/>
                <w:sz w:val="32"/>
                <w:szCs w:val="32"/>
              </w:rPr>
              <w:tab/>
            </w:r>
            <w:r w:rsidR="00836030" w:rsidRPr="00783645">
              <w:rPr>
                <w:webHidden/>
                <w:sz w:val="32"/>
                <w:szCs w:val="32"/>
              </w:rPr>
              <w:t>8</w:t>
            </w:r>
          </w:p>
          <w:p w14:paraId="7E57BF58" w14:textId="2D465DCC" w:rsidR="001F012D" w:rsidRDefault="001F012D" w:rsidP="001B6E62">
            <w:pPr>
              <w:pStyle w:val="Level2"/>
              <w:rPr>
                <w:b/>
                <w:webHidden/>
                <w:sz w:val="32"/>
                <w:szCs w:val="32"/>
              </w:rPr>
            </w:pPr>
            <w:r w:rsidRPr="001F012D">
              <w:rPr>
                <w:sz w:val="32"/>
                <w:szCs w:val="32"/>
                <w:lang w:val="en-ZA"/>
              </w:rPr>
              <w:t>GenerateReport(&amp;EditResults)</w:t>
            </w:r>
            <w:r w:rsidRPr="001F012D">
              <w:rPr>
                <w:bCs/>
                <w:webHidden/>
                <w:sz w:val="32"/>
                <w:szCs w:val="32"/>
              </w:rPr>
              <w:tab/>
            </w:r>
            <w:r w:rsidR="00723ECD" w:rsidRPr="00783645">
              <w:rPr>
                <w:bCs/>
                <w:webHidden/>
                <w:sz w:val="32"/>
                <w:szCs w:val="32"/>
              </w:rPr>
              <w:t>10</w:t>
            </w:r>
          </w:p>
          <w:p w14:paraId="7F89261C" w14:textId="25ABA335" w:rsidR="00B1159B" w:rsidRPr="00B1159B" w:rsidRDefault="00B1159B" w:rsidP="00783645">
            <w:pPr>
              <w:pStyle w:val="Level2"/>
              <w:ind w:left="0"/>
              <w:rPr>
                <w:b/>
                <w:bCs/>
                <w:sz w:val="32"/>
                <w:szCs w:val="32"/>
              </w:rPr>
            </w:pPr>
            <w:r w:rsidRPr="00B1159B">
              <w:rPr>
                <w:b/>
                <w:bCs/>
                <w:webHidden/>
                <w:sz w:val="32"/>
                <w:szCs w:val="32"/>
              </w:rPr>
              <w:t xml:space="preserve">CLASS DIAGRAMS </w:t>
            </w:r>
            <w:r>
              <w:rPr>
                <w:b/>
                <w:bCs/>
                <w:webHidden/>
                <w:sz w:val="32"/>
                <w:szCs w:val="32"/>
              </w:rPr>
              <w:t>WEB</w:t>
            </w:r>
            <w:r w:rsidRPr="00B1159B">
              <w:rPr>
                <w:b/>
                <w:bCs/>
                <w:webHidden/>
                <w:sz w:val="32"/>
                <w:szCs w:val="32"/>
              </w:rPr>
              <w:t xml:space="preserve"> APPLICATION</w:t>
            </w:r>
            <w:r w:rsidRPr="00B1159B">
              <w:rPr>
                <w:b/>
                <w:bCs/>
                <w:webHidden/>
                <w:sz w:val="32"/>
                <w:szCs w:val="32"/>
              </w:rPr>
              <w:tab/>
            </w:r>
            <w:r w:rsidR="00FD3BFA">
              <w:rPr>
                <w:b/>
                <w:bCs/>
                <w:webHidden/>
                <w:sz w:val="32"/>
                <w:szCs w:val="32"/>
              </w:rPr>
              <w:t>11</w:t>
            </w:r>
          </w:p>
          <w:p w14:paraId="33D2F1BA" w14:textId="1A9B4550" w:rsidR="001F012D" w:rsidRDefault="00783645" w:rsidP="001B6E62">
            <w:pPr>
              <w:pStyle w:val="Level2"/>
              <w:rPr>
                <w:webHidden/>
                <w:sz w:val="32"/>
                <w:szCs w:val="32"/>
              </w:rPr>
            </w:pPr>
            <w:r>
              <w:rPr>
                <w:bCs/>
                <w:webHidden/>
                <w:sz w:val="32"/>
                <w:szCs w:val="32"/>
              </w:rPr>
              <w:t>GeneralUserLogin</w:t>
            </w:r>
            <w:r w:rsidR="001F012D" w:rsidRPr="001F012D">
              <w:rPr>
                <w:webHidden/>
                <w:sz w:val="32"/>
                <w:szCs w:val="32"/>
              </w:rPr>
              <w:tab/>
            </w:r>
            <w:r w:rsidR="00723ECD" w:rsidRPr="00783645">
              <w:rPr>
                <w:webHidden/>
                <w:sz w:val="32"/>
                <w:szCs w:val="32"/>
              </w:rPr>
              <w:t>11</w:t>
            </w:r>
          </w:p>
          <w:p w14:paraId="08307526" w14:textId="7C48A9EB" w:rsidR="00783645" w:rsidRPr="00783645" w:rsidRDefault="00783645" w:rsidP="00783645">
            <w:pPr>
              <w:pStyle w:val="Level2"/>
              <w:rPr>
                <w:webHidden/>
                <w:sz w:val="32"/>
                <w:szCs w:val="32"/>
              </w:rPr>
            </w:pPr>
            <w:r>
              <w:rPr>
                <w:bCs/>
                <w:webHidden/>
                <w:sz w:val="32"/>
                <w:szCs w:val="32"/>
              </w:rPr>
              <w:t>LatestWeatherForecasts</w:t>
            </w:r>
            <w:r w:rsidRPr="00783645">
              <w:rPr>
                <w:webHidden/>
                <w:sz w:val="32"/>
                <w:szCs w:val="32"/>
              </w:rPr>
              <w:tab/>
              <w:t>11</w:t>
            </w:r>
          </w:p>
          <w:p w14:paraId="0D69A10A" w14:textId="38E8D821" w:rsidR="00CD6C1E" w:rsidRPr="00CD6C1E" w:rsidRDefault="00D50CA4" w:rsidP="00CD6C1E">
            <w:pPr>
              <w:pStyle w:val="Level2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webHidden/>
                <w:sz w:val="32"/>
                <w:szCs w:val="32"/>
              </w:rPr>
              <w:t>Application Demonstration</w:t>
            </w:r>
            <w:r w:rsidR="00CD6C1E" w:rsidRPr="00CD6C1E">
              <w:rPr>
                <w:b/>
                <w:bCs/>
                <w:webHidden/>
                <w:sz w:val="32"/>
                <w:szCs w:val="32"/>
              </w:rPr>
              <w:tab/>
            </w:r>
            <w:r w:rsidR="00CD6C1E">
              <w:rPr>
                <w:b/>
                <w:bCs/>
                <w:webHidden/>
                <w:sz w:val="32"/>
                <w:szCs w:val="32"/>
              </w:rPr>
              <w:t>12</w:t>
            </w:r>
          </w:p>
          <w:p w14:paraId="51BEC762" w14:textId="77777777" w:rsidR="00783645" w:rsidRPr="001F012D" w:rsidRDefault="00783645" w:rsidP="001B6E62">
            <w:pPr>
              <w:pStyle w:val="Level2"/>
              <w:rPr>
                <w:webHidden/>
                <w:sz w:val="32"/>
                <w:szCs w:val="32"/>
              </w:rPr>
            </w:pPr>
          </w:p>
          <w:p w14:paraId="4162E3D0" w14:textId="265CCE1D" w:rsidR="001F012D" w:rsidRPr="00856F1B" w:rsidRDefault="001F012D" w:rsidP="007E0A6A">
            <w:pPr>
              <w:pStyle w:val="Level2"/>
              <w:rPr>
                <w:sz w:val="32"/>
                <w:szCs w:val="32"/>
              </w:rPr>
            </w:pPr>
          </w:p>
          <w:p w14:paraId="4AC965B0" w14:textId="59729A1D" w:rsidR="007E0A6A" w:rsidRPr="001B6E62" w:rsidRDefault="007E0A6A" w:rsidP="001B6E62">
            <w:pPr>
              <w:pStyle w:val="Level3"/>
              <w:rPr>
                <w:i w:val="0"/>
                <w:iCs w:val="0"/>
                <w:sz w:val="32"/>
                <w:szCs w:val="32"/>
              </w:rPr>
            </w:pPr>
          </w:p>
        </w:tc>
      </w:tr>
      <w:tr w:rsidR="00FD3BFA" w:rsidRPr="00856F1B" w14:paraId="38D71B09" w14:textId="77777777" w:rsidTr="007E0A6A">
        <w:trPr>
          <w:trHeight w:val="3546"/>
        </w:trPr>
        <w:tc>
          <w:tcPr>
            <w:tcW w:w="9999" w:type="dxa"/>
          </w:tcPr>
          <w:p w14:paraId="1F9BD8C1" w14:textId="77777777" w:rsidR="00FD3BFA" w:rsidRDefault="00FD3BFA" w:rsidP="007E0A6A">
            <w:pPr>
              <w:pStyle w:val="Level1"/>
              <w:rPr>
                <w:webHidden/>
                <w:sz w:val="32"/>
                <w:szCs w:val="32"/>
              </w:rPr>
            </w:pPr>
          </w:p>
        </w:tc>
      </w:tr>
    </w:tbl>
    <w:p w14:paraId="089630FA" w14:textId="11F6DBDF" w:rsidR="0087605E" w:rsidRDefault="0087605E" w:rsidP="00DF027C"/>
    <w:p w14:paraId="7ADD574D" w14:textId="186B18F7" w:rsidR="00856F1B" w:rsidRDefault="00856F1B" w:rsidP="00DF027C"/>
    <w:p w14:paraId="38527CEF" w14:textId="6F0E3FDA" w:rsidR="00011FB6" w:rsidRDefault="009A4A09" w:rsidP="00856F1B">
      <w:pPr>
        <w:pStyle w:val="Heading1"/>
        <w:rPr>
          <w:webHidden/>
        </w:rPr>
      </w:pPr>
      <w:bookmarkStart w:id="1" w:name="_Hlk10543788"/>
      <w:r>
        <w:rPr>
          <w:webHidden/>
        </w:rPr>
        <w:lastRenderedPageBreak/>
        <w:t>DATABASE DESIGN ERD</w:t>
      </w:r>
    </w:p>
    <w:bookmarkEnd w:id="1"/>
    <w:p w14:paraId="58C3D964" w14:textId="7F9B0912" w:rsidR="00011FB6" w:rsidRPr="00011FB6" w:rsidRDefault="00011FB6" w:rsidP="00856F1B">
      <w:pPr>
        <w:pStyle w:val="Heading1"/>
        <w:rPr>
          <w:webHidden/>
        </w:rPr>
      </w:pPr>
    </w:p>
    <w:p w14:paraId="3ADAB3B1" w14:textId="025713E1" w:rsidR="00856F1B" w:rsidRDefault="009A4A09" w:rsidP="00856F1B">
      <w:pPr>
        <w:rPr>
          <w:b w:val="0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FFD737D" wp14:editId="61A25F79">
            <wp:simplePos x="0" y="0"/>
            <wp:positionH relativeFrom="margin">
              <wp:align>right</wp:align>
            </wp:positionH>
            <wp:positionV relativeFrom="paragraph">
              <wp:posOffset>241433</wp:posOffset>
            </wp:positionV>
            <wp:extent cx="6309360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22" y="2150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6F1B">
        <w:rPr>
          <w:b w:val="0"/>
        </w:rPr>
        <w:t xml:space="preserve"> </w:t>
      </w:r>
    </w:p>
    <w:p w14:paraId="662817BA" w14:textId="435BCC1D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DCB69D8" w14:textId="091E43F0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6D74AFB" w14:textId="0230E0F0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0C73BE00" w14:textId="23E77A99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4C5A9BAA" w14:textId="0E77F46F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27EB771D" w14:textId="1D95C8AA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735FA61E" w14:textId="54DF1791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377D807" w14:textId="3C41AB9B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6695788B" w14:textId="0F3E698E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68642621" w14:textId="6517AD02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58550A94" w14:textId="5183BC56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45DD10A6" w14:textId="4CD48F3D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187F652" w14:textId="2801757E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5B05241C" w14:textId="6F472EFE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8E2CAE6" w14:textId="4F8EA083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33099D31" w14:textId="12E020DE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28E662EA" w14:textId="1E597D02" w:rsidR="009A4A09" w:rsidRDefault="009A4A09" w:rsidP="009A4A09">
      <w:pPr>
        <w:keepNext/>
        <w:spacing w:before="240" w:after="60"/>
        <w:outlineLvl w:val="0"/>
        <w:rPr>
          <w:rFonts w:asciiTheme="majorHAnsi" w:eastAsiaTheme="majorEastAsia" w:hAnsiTheme="majorHAnsi" w:cstheme="majorBidi"/>
          <w:webHidden/>
          <w:color w:val="061F57" w:themeColor="text2" w:themeShade="BF"/>
          <w:kern w:val="28"/>
          <w:sz w:val="52"/>
          <w:szCs w:val="32"/>
        </w:rPr>
      </w:pPr>
      <w:r>
        <w:rPr>
          <w:rFonts w:asciiTheme="majorHAnsi" w:eastAsiaTheme="majorEastAsia" w:hAnsiTheme="majorHAnsi" w:cstheme="majorBidi"/>
          <w:webHidden/>
          <w:color w:val="061F57" w:themeColor="text2" w:themeShade="BF"/>
          <w:kern w:val="28"/>
          <w:sz w:val="52"/>
          <w:szCs w:val="32"/>
        </w:rPr>
        <w:lastRenderedPageBreak/>
        <w:t>USE CASE DIAGRAMS</w:t>
      </w:r>
    </w:p>
    <w:p w14:paraId="3600BCD9" w14:textId="26F5ACDD" w:rsidR="00FD3BFA" w:rsidRDefault="00FD3BFA" w:rsidP="00FD3BFA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  <w:r>
        <w:rPr>
          <w:rFonts w:asciiTheme="majorHAnsi" w:hAnsiTheme="majorHAnsi" w:cstheme="majorHAnsi"/>
          <w:bCs/>
          <w:color w:val="auto"/>
          <w:szCs w:val="28"/>
          <w:u w:val="single"/>
        </w:rPr>
        <w:t>MAIN APPLICATION</w:t>
      </w:r>
      <w:r w:rsidRPr="002175D2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</w:p>
    <w:p w14:paraId="6A1D8B38" w14:textId="77777777" w:rsidR="00FD3BFA" w:rsidRPr="00011FB6" w:rsidRDefault="00FD3BFA" w:rsidP="009A4A09">
      <w:pPr>
        <w:keepNext/>
        <w:spacing w:before="240" w:after="60"/>
        <w:outlineLvl w:val="0"/>
        <w:rPr>
          <w:rFonts w:asciiTheme="majorHAnsi" w:eastAsiaTheme="majorEastAsia" w:hAnsiTheme="majorHAnsi" w:cstheme="majorBidi"/>
          <w:webHidden/>
          <w:color w:val="061F57" w:themeColor="text2" w:themeShade="BF"/>
          <w:kern w:val="28"/>
          <w:sz w:val="52"/>
          <w:szCs w:val="32"/>
        </w:rPr>
      </w:pPr>
    </w:p>
    <w:p w14:paraId="3B59A3BD" w14:textId="1236B6DD" w:rsidR="00856F1B" w:rsidRDefault="009A4A09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812045D" wp14:editId="03FB4CD8">
            <wp:extent cx="6309360" cy="4995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B0C" w14:textId="5F5AC3A7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3810C718" w14:textId="76B2ACFF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3FA3A534" w14:textId="04058B65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63C14A73" w14:textId="095216CA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2D410446" w14:textId="324DB072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6976D609" w14:textId="0EFE0232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41A6F35C" w14:textId="3CD2D6EE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7F8C3F60" w14:textId="42683AB0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33A052AC" w14:textId="28905712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44690510" w14:textId="0BF40125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5B784565" w14:textId="11761F81" w:rsidR="00FD3BFA" w:rsidRPr="00FD3BFA" w:rsidRDefault="00FD3BFA" w:rsidP="00FD3BFA">
      <w:pPr>
        <w:rPr>
          <w:rFonts w:asciiTheme="majorHAnsi" w:hAnsiTheme="majorHAnsi" w:cstheme="majorHAnsi"/>
          <w:bCs/>
          <w:color w:val="auto"/>
          <w:sz w:val="24"/>
          <w:szCs w:val="24"/>
          <w:u w:val="single"/>
        </w:rPr>
      </w:pPr>
      <w:r>
        <w:rPr>
          <w:rFonts w:asciiTheme="majorHAnsi" w:hAnsiTheme="majorHAnsi" w:cstheme="majorHAnsi"/>
          <w:bCs/>
          <w:color w:val="auto"/>
          <w:sz w:val="24"/>
          <w:szCs w:val="24"/>
          <w:u w:val="single"/>
        </w:rPr>
        <w:lastRenderedPageBreak/>
        <w:t>WEB</w:t>
      </w:r>
      <w:r w:rsidRPr="00FD3BFA">
        <w:rPr>
          <w:rFonts w:asciiTheme="majorHAnsi" w:hAnsiTheme="majorHAnsi" w:cstheme="majorHAnsi"/>
          <w:bCs/>
          <w:color w:val="auto"/>
          <w:sz w:val="24"/>
          <w:szCs w:val="24"/>
          <w:u w:val="single"/>
        </w:rPr>
        <w:t xml:space="preserve"> APPLICATION:</w:t>
      </w:r>
    </w:p>
    <w:p w14:paraId="2ADCA31D" w14:textId="6D6A4BA0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21E42CE4" w14:textId="2FA6455F" w:rsidR="00856F1B" w:rsidRDefault="00FD3BFA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8C0094F" wp14:editId="1A31CD3B">
            <wp:extent cx="6276975" cy="5505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C9D9" w14:textId="47726279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0A38913B" w14:textId="37282CAC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B468AB8" w14:textId="61533CAB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42B9AFF2" w14:textId="689FBDF0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53469706" w14:textId="292584CE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1F649021" w14:textId="77777777" w:rsidR="00011FB6" w:rsidRDefault="00011FB6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67F85CBC" w14:textId="3E0A81B9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341F5F7D" w14:textId="68828A99" w:rsidR="00856F1B" w:rsidRDefault="00856F1B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730BF5C8" w14:textId="2CE0F092" w:rsidR="002F56E5" w:rsidRDefault="002F56E5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4C79CEB4" w14:textId="77FBBC09" w:rsidR="002F56E5" w:rsidRDefault="002F56E5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0F698DA6" w14:textId="5F6BCDD4" w:rsidR="002F56E5" w:rsidRDefault="002F56E5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520C4370" w14:textId="77777777" w:rsidR="00C25816" w:rsidRDefault="00C25816" w:rsidP="00856F1B">
      <w:pPr>
        <w:rPr>
          <w:rFonts w:asciiTheme="majorHAnsi" w:hAnsiTheme="majorHAnsi" w:cstheme="majorHAnsi"/>
          <w:b w:val="0"/>
          <w:color w:val="auto"/>
          <w:sz w:val="24"/>
          <w:szCs w:val="24"/>
        </w:rPr>
      </w:pPr>
    </w:p>
    <w:p w14:paraId="6B276AFA" w14:textId="036AAAD5" w:rsidR="00133737" w:rsidRDefault="002F56E5" w:rsidP="002F56E5">
      <w:pPr>
        <w:pStyle w:val="Heading1"/>
        <w:rPr>
          <w:webHidden/>
        </w:rPr>
      </w:pPr>
      <w:r>
        <w:rPr>
          <w:webHidden/>
        </w:rPr>
        <w:lastRenderedPageBreak/>
        <w:t>CLASS DIAGRAMS</w:t>
      </w:r>
      <w:r w:rsidR="00B1159B">
        <w:rPr>
          <w:webHidden/>
        </w:rPr>
        <w:t xml:space="preserve"> MAIN APPLICATION</w:t>
      </w:r>
    </w:p>
    <w:p w14:paraId="73E9A79C" w14:textId="6BEE6C27" w:rsidR="002F56E5" w:rsidRDefault="002175D2" w:rsidP="00856F1B">
      <w:p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NOTE: To view the full document for improved association detail please view the “CLASS DIAGRAM” Visio Doc inside the “DOCUMENTATION FILES”.</w:t>
      </w:r>
    </w:p>
    <w:p w14:paraId="535DF66B" w14:textId="1D7C9E5F" w:rsidR="002175D2" w:rsidRDefault="002175D2" w:rsidP="00856F1B">
      <w:pPr>
        <w:rPr>
          <w:rFonts w:asciiTheme="majorHAnsi" w:hAnsiTheme="majorHAnsi" w:cstheme="majorHAnsi"/>
          <w:b w:val="0"/>
          <w:color w:val="auto"/>
          <w:szCs w:val="28"/>
        </w:rPr>
      </w:pPr>
    </w:p>
    <w:p w14:paraId="1CF7E7E2" w14:textId="6A611015" w:rsidR="002175D2" w:rsidRDefault="002F5FAB" w:rsidP="00FD3BFA">
      <w:pPr>
        <w:ind w:left="720"/>
        <w:rPr>
          <w:rFonts w:asciiTheme="majorHAnsi" w:hAnsiTheme="majorHAnsi" w:cstheme="majorHAnsi"/>
          <w:bCs/>
          <w:color w:val="auto"/>
          <w:szCs w:val="28"/>
          <w:u w:val="single"/>
        </w:rPr>
      </w:pPr>
      <w:bookmarkStart w:id="2" w:name="_Hlk10542159"/>
      <w:r w:rsidRPr="002F5FAB">
        <w:rPr>
          <w:rFonts w:asciiTheme="majorHAnsi" w:hAnsiTheme="majorHAnsi" w:cstheme="majorHAnsi"/>
          <w:bCs/>
          <w:color w:val="auto"/>
          <w:szCs w:val="28"/>
        </w:rPr>
        <w:t>1.)</w:t>
      </w:r>
      <w:r w:rsidRPr="002175D2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 LoginPage</w:t>
      </w:r>
      <w:r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 </w:t>
      </w:r>
    </w:p>
    <w:bookmarkEnd w:id="2"/>
    <w:p w14:paraId="0EA11733" w14:textId="0449C484" w:rsidR="002175D2" w:rsidRDefault="002175D2" w:rsidP="00FD3BFA">
      <w:pPr>
        <w:ind w:left="720" w:firstLine="36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Associations: </w:t>
      </w:r>
    </w:p>
    <w:p w14:paraId="7FD22647" w14:textId="46776395" w:rsidR="002175D2" w:rsidRDefault="002175D2" w:rsidP="00FD3BFA">
      <w:pPr>
        <w:pStyle w:val="ListParagraph"/>
        <w:numPr>
          <w:ilvl w:val="0"/>
          <w:numId w:val="1"/>
        </w:numPr>
        <w:ind w:left="1800"/>
        <w:rPr>
          <w:rFonts w:asciiTheme="majorHAnsi" w:hAnsiTheme="majorHAnsi" w:cstheme="majorHAnsi"/>
          <w:b w:val="0"/>
          <w:color w:val="auto"/>
          <w:szCs w:val="28"/>
        </w:rPr>
      </w:pPr>
      <w:r w:rsidRPr="002175D2">
        <w:rPr>
          <w:rFonts w:asciiTheme="majorHAnsi" w:hAnsiTheme="majorHAnsi" w:cstheme="majorHAnsi"/>
          <w:b w:val="0"/>
          <w:color w:val="auto"/>
          <w:szCs w:val="28"/>
        </w:rPr>
        <w:t>MainMenu</w:t>
      </w:r>
    </w:p>
    <w:p w14:paraId="7A90C17F" w14:textId="6D342DA8" w:rsidR="002175D2" w:rsidRPr="002175D2" w:rsidRDefault="002175D2" w:rsidP="00FD3BFA">
      <w:pPr>
        <w:pStyle w:val="ListParagraph"/>
        <w:numPr>
          <w:ilvl w:val="0"/>
          <w:numId w:val="1"/>
        </w:numPr>
        <w:ind w:left="180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GeneralUserLogin</w:t>
      </w:r>
    </w:p>
    <w:p w14:paraId="24E8EE4D" w14:textId="7F1168E5" w:rsidR="002175D2" w:rsidRDefault="00836030" w:rsidP="00856F1B">
      <w:p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A440D4F" wp14:editId="3A2DDC90">
            <wp:simplePos x="0" y="0"/>
            <wp:positionH relativeFrom="column">
              <wp:posOffset>565150</wp:posOffset>
            </wp:positionH>
            <wp:positionV relativeFrom="paragraph">
              <wp:posOffset>218440</wp:posOffset>
            </wp:positionV>
            <wp:extent cx="3412490" cy="6100445"/>
            <wp:effectExtent l="0" t="0" r="0" b="0"/>
            <wp:wrapTight wrapText="bothSides">
              <wp:wrapPolygon edited="0">
                <wp:start x="0" y="0"/>
                <wp:lineTo x="0" y="21517"/>
                <wp:lineTo x="21463" y="21517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22262" w14:textId="391DF9EB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E0990ED" w14:textId="6009A4CB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D03F1A2" w14:textId="4B59D7A6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0B2E8A0" w14:textId="7A931C7C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8B8C37E" w14:textId="6330C21D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093D0CA" w14:textId="21BDB1B2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0556CB1D" w14:textId="6DBADC04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4978668" w14:textId="340C0E7C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D94888F" w14:textId="5647A3CC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563BEC0" w14:textId="2E9985F8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2B55A1A" w14:textId="124E7D93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83439FB" w14:textId="36A13A43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244DB47" w14:textId="069D22D1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54D4E3E" w14:textId="11BF81B5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ADFC6C8" w14:textId="75D9D22D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060FB5D" w14:textId="6397F1BB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7216FB2" w14:textId="38C6D48F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ED54412" w14:textId="16A14361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3A295BD" w14:textId="4F5741A9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17ECD9B" w14:textId="58A28BA6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ED43F0F" w14:textId="5F8427E5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BFB695C" w14:textId="2705E137" w:rsidR="00836030" w:rsidRP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79DB8F3" w14:textId="68CCFE11" w:rsidR="00836030" w:rsidRDefault="00836030" w:rsidP="00836030">
      <w:pPr>
        <w:rPr>
          <w:rFonts w:asciiTheme="majorHAnsi" w:hAnsiTheme="majorHAnsi" w:cstheme="majorHAnsi"/>
          <w:b w:val="0"/>
          <w:color w:val="auto"/>
          <w:szCs w:val="28"/>
        </w:rPr>
      </w:pPr>
    </w:p>
    <w:p w14:paraId="1B3BD06F" w14:textId="36E6FA3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61A374B" w14:textId="46C8293D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07E2DFB5" w14:textId="25ACCE5D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6D5E1AE" w14:textId="3CDC64E7" w:rsidR="00836030" w:rsidRDefault="002F5FAB" w:rsidP="00FD3BFA">
      <w:pPr>
        <w:ind w:left="720"/>
        <w:rPr>
          <w:rFonts w:asciiTheme="majorHAnsi" w:hAnsiTheme="majorHAnsi" w:cstheme="majorHAnsi"/>
          <w:bCs/>
          <w:color w:val="auto"/>
          <w:szCs w:val="28"/>
          <w:u w:val="single"/>
        </w:rPr>
      </w:pPr>
      <w:r w:rsidRPr="002F5FAB">
        <w:rPr>
          <w:rFonts w:asciiTheme="majorHAnsi" w:hAnsiTheme="majorHAnsi" w:cstheme="majorHAnsi"/>
          <w:bCs/>
          <w:color w:val="auto"/>
          <w:szCs w:val="28"/>
        </w:rPr>
        <w:lastRenderedPageBreak/>
        <w:t>2.)</w:t>
      </w:r>
      <w:r w:rsidRPr="00836030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 MainMenu</w:t>
      </w:r>
      <w:r w:rsidR="00836030" w:rsidRPr="002175D2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</w:p>
    <w:p w14:paraId="163F9D77" w14:textId="77777777" w:rsidR="00836030" w:rsidRDefault="00836030" w:rsidP="00FD3BFA">
      <w:pPr>
        <w:ind w:left="108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Associations: </w:t>
      </w:r>
    </w:p>
    <w:p w14:paraId="21889C20" w14:textId="456A0E49" w:rsidR="00836030" w:rsidRDefault="00836030" w:rsidP="00FD3BFA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b w:val="0"/>
          <w:color w:val="auto"/>
          <w:szCs w:val="28"/>
        </w:rPr>
      </w:pPr>
      <w:r w:rsidRPr="00836030">
        <w:rPr>
          <w:rFonts w:asciiTheme="majorHAnsi" w:hAnsiTheme="majorHAnsi" w:cstheme="majorHAnsi"/>
          <w:b w:val="0"/>
          <w:color w:val="auto"/>
          <w:szCs w:val="28"/>
          <w:lang w:val="en-ZA"/>
        </w:rPr>
        <w:t>NewEntry(&amp;CityPreferences)</w:t>
      </w:r>
    </w:p>
    <w:p w14:paraId="10DA2C74" w14:textId="3889E447" w:rsidR="00836030" w:rsidRDefault="00836030" w:rsidP="00FD3BFA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b w:val="0"/>
          <w:color w:val="auto"/>
          <w:szCs w:val="28"/>
        </w:rPr>
      </w:pPr>
      <w:r w:rsidRPr="00836030">
        <w:rPr>
          <w:rFonts w:asciiTheme="majorHAnsi" w:hAnsiTheme="majorHAnsi" w:cstheme="majorHAnsi"/>
          <w:b w:val="0"/>
          <w:color w:val="auto"/>
          <w:szCs w:val="28"/>
          <w:lang w:val="en-ZA"/>
        </w:rPr>
        <w:t>GenerateReport(&amp;EditResults)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 </w:t>
      </w:r>
    </w:p>
    <w:p w14:paraId="1D0742E0" w14:textId="3D86C29C" w:rsidR="00836030" w:rsidRDefault="00836030" w:rsidP="00836030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</w:p>
    <w:p w14:paraId="75E4ABD1" w14:textId="639993E2" w:rsidR="00836030" w:rsidRPr="002175D2" w:rsidRDefault="00836030" w:rsidP="00836030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CB32B9" wp14:editId="197165DD">
            <wp:simplePos x="0" y="0"/>
            <wp:positionH relativeFrom="column">
              <wp:posOffset>459327</wp:posOffset>
            </wp:positionH>
            <wp:positionV relativeFrom="paragraph">
              <wp:posOffset>2127</wp:posOffset>
            </wp:positionV>
            <wp:extent cx="3381375" cy="6096000"/>
            <wp:effectExtent l="0" t="0" r="9525" b="0"/>
            <wp:wrapTight wrapText="bothSides">
              <wp:wrapPolygon edited="0">
                <wp:start x="0" y="0"/>
                <wp:lineTo x="0" y="21533"/>
                <wp:lineTo x="21539" y="21533"/>
                <wp:lineTo x="2153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94AF" w14:textId="4736FF02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3E1D64E" w14:textId="0E3FB5E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D3239CE" w14:textId="4AE07A5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0C221AA" w14:textId="52924A3A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1367A3F" w14:textId="31FCA14C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3C4B55A" w14:textId="6C6E283E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90AB79A" w14:textId="0B326A23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81E765E" w14:textId="33AFA9B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50EF32C" w14:textId="5993DE70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8C9477B" w14:textId="7CC7F68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E495F67" w14:textId="7FDDBB7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86DEE9D" w14:textId="2C67FF5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CBB5B4A" w14:textId="2AA9DF94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1F3055C" w14:textId="7321770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5E05B3A" w14:textId="6B189A82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9EC5049" w14:textId="69D0B917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07598685" w14:textId="108A43A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352455F" w14:textId="263C0FFA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93DA1B7" w14:textId="7C71D6A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6449119" w14:textId="7F7F2A0B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C7CF084" w14:textId="7023CFFE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8EF2D86" w14:textId="7AB2370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1F62771" w14:textId="7B53E580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C985C54" w14:textId="5C1AF40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110B7DE" w14:textId="496A74C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40EA174" w14:textId="1054AA9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B215FB0" w14:textId="6A60ADF0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9FDC993" w14:textId="382AC9C5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C8B5B56" w14:textId="693BEB1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0991FC1" w14:textId="5D63DEFE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AF6B95C" w14:textId="2445AE0F" w:rsidR="00836030" w:rsidRPr="00836030" w:rsidRDefault="00FD3BFA" w:rsidP="00783645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  <w:r w:rsidRPr="002F5FAB">
        <w:rPr>
          <w:rFonts w:asciiTheme="majorHAnsi" w:hAnsiTheme="majorHAnsi" w:cstheme="majorHAnsi"/>
          <w:bCs/>
          <w:color w:val="auto"/>
          <w:szCs w:val="28"/>
          <w:lang w:val="en-ZA"/>
        </w:rPr>
        <w:lastRenderedPageBreak/>
        <w:t>3.</w:t>
      </w:r>
      <w:r w:rsidR="002F5FAB">
        <w:rPr>
          <w:rFonts w:asciiTheme="majorHAnsi" w:hAnsiTheme="majorHAnsi" w:cstheme="majorHAnsi"/>
          <w:bCs/>
          <w:color w:val="auto"/>
          <w:szCs w:val="28"/>
          <w:lang w:val="en-ZA"/>
        </w:rPr>
        <w:t>)</w:t>
      </w:r>
      <w:r w:rsidR="00836030" w:rsidRPr="00836030"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  <w:t>NewEntry(&amp;CityPreferences)</w:t>
      </w:r>
    </w:p>
    <w:p w14:paraId="6A4C96D0" w14:textId="77777777" w:rsidR="00836030" w:rsidRDefault="00836030" w:rsidP="00FD3BFA">
      <w:pPr>
        <w:ind w:left="108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Associations: </w:t>
      </w:r>
    </w:p>
    <w:p w14:paraId="7F1278ED" w14:textId="77777777" w:rsidR="00836030" w:rsidRPr="00836030" w:rsidRDefault="00836030" w:rsidP="00FD3BFA">
      <w:pPr>
        <w:pStyle w:val="ListParagraph"/>
        <w:numPr>
          <w:ilvl w:val="0"/>
          <w:numId w:val="3"/>
        </w:numPr>
        <w:ind w:left="180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  <w:lang w:val="en-ZA"/>
        </w:rPr>
        <w:t>MainMenu</w:t>
      </w:r>
    </w:p>
    <w:p w14:paraId="73B11349" w14:textId="4BA9D7BF" w:rsidR="00836030" w:rsidRDefault="00CD6C1E" w:rsidP="00836030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DF13797" wp14:editId="447C8E96">
            <wp:simplePos x="0" y="0"/>
            <wp:positionH relativeFrom="column">
              <wp:posOffset>467582</wp:posOffset>
            </wp:positionH>
            <wp:positionV relativeFrom="paragraph">
              <wp:posOffset>219899</wp:posOffset>
            </wp:positionV>
            <wp:extent cx="4467225" cy="6362700"/>
            <wp:effectExtent l="0" t="0" r="9525" b="0"/>
            <wp:wrapTight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E92BC" w14:textId="561DAE05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8F931FB" w14:textId="3AFF606C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222DAD6" w14:textId="3E32282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53AFC91" w14:textId="62F81A72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31B6419" w14:textId="2CDC075F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0139DC2" w14:textId="66111CA7" w:rsidR="00836030" w:rsidRDefault="00CD6C1E" w:rsidP="00836030">
      <w:pPr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lastRenderedPageBreak/>
        <w:t xml:space="preserve">          </w:t>
      </w:r>
      <w:r w:rsidR="00723ECD">
        <w:rPr>
          <w:noProof/>
        </w:rPr>
        <w:drawing>
          <wp:inline distT="0" distB="0" distL="0" distR="0" wp14:anchorId="25F09F05" wp14:editId="0906FB37">
            <wp:extent cx="4238625" cy="3429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3C9" w14:textId="137CA8A1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05DDD77" w14:textId="1C05E1D1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28B4E29F" w14:textId="3E66C37B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076617BC" w14:textId="72A936CC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0A83674" w14:textId="303DF435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3CE5697" w14:textId="2DDCC7AE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09E53C79" w14:textId="3A4DB4C4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21C8FA1" w14:textId="2CBEF7D2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535EF15" w14:textId="7121D084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9495AA1" w14:textId="4E26A3EF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3B6BF2AC" w14:textId="37498B13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B692289" w14:textId="2B5E91F3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611E93F" w14:textId="582E0B2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96E94E8" w14:textId="22537BE6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7C4E484" w14:textId="577FA47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6D58DFF" w14:textId="59B559E2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D4622AC" w14:textId="26ACE5B8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1F59763" w14:textId="55BD9F1C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668DCF75" w14:textId="695CB6FC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50BE6756" w14:textId="338F2F80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171E1280" w14:textId="77B8798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764F13C7" w14:textId="13741850" w:rsidR="00836030" w:rsidRPr="00836030" w:rsidRDefault="00FD3BFA" w:rsidP="00FD3BFA">
      <w:pPr>
        <w:ind w:left="720"/>
        <w:rPr>
          <w:rFonts w:asciiTheme="majorHAnsi" w:hAnsiTheme="majorHAnsi" w:cstheme="majorHAnsi"/>
          <w:bCs/>
          <w:color w:val="auto"/>
          <w:szCs w:val="28"/>
          <w:u w:val="single"/>
        </w:rPr>
      </w:pPr>
      <w:r w:rsidRPr="002F5FAB">
        <w:rPr>
          <w:rFonts w:asciiTheme="majorHAnsi" w:hAnsiTheme="majorHAnsi" w:cstheme="majorHAnsi"/>
          <w:bCs/>
          <w:color w:val="auto"/>
          <w:szCs w:val="28"/>
          <w:lang w:val="en-ZA"/>
        </w:rPr>
        <w:lastRenderedPageBreak/>
        <w:t>4.)</w:t>
      </w:r>
      <w:r w:rsidR="00836030" w:rsidRPr="00836030"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  <w:t>GenerateReport(&amp;EditResults)</w:t>
      </w:r>
      <w:r w:rsidR="00836030" w:rsidRPr="00836030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 </w:t>
      </w:r>
    </w:p>
    <w:p w14:paraId="222F8B9C" w14:textId="73AEA1CA" w:rsidR="00836030" w:rsidRDefault="00836030" w:rsidP="00FD3BFA">
      <w:pPr>
        <w:ind w:left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Associations: </w:t>
      </w:r>
    </w:p>
    <w:p w14:paraId="150BB731" w14:textId="591F1A95" w:rsidR="00836030" w:rsidRPr="00836030" w:rsidRDefault="00836030" w:rsidP="00FD3BFA">
      <w:pPr>
        <w:pStyle w:val="ListParagraph"/>
        <w:numPr>
          <w:ilvl w:val="0"/>
          <w:numId w:val="4"/>
        </w:numPr>
        <w:ind w:left="144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  <w:lang w:val="en-ZA"/>
        </w:rPr>
        <w:t>MainMenu</w:t>
      </w:r>
    </w:p>
    <w:p w14:paraId="7D7F8C44" w14:textId="25601AF2" w:rsidR="00836030" w:rsidRDefault="00836030" w:rsidP="00836030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</w:p>
    <w:p w14:paraId="7B1B7015" w14:textId="7EFD68F9" w:rsidR="00836030" w:rsidRDefault="00836030" w:rsidP="00836030">
      <w:pPr>
        <w:rPr>
          <w:rFonts w:asciiTheme="majorHAnsi" w:hAnsiTheme="majorHAnsi" w:cstheme="majorHAnsi"/>
          <w:szCs w:val="28"/>
        </w:rPr>
      </w:pPr>
    </w:p>
    <w:p w14:paraId="4D283C21" w14:textId="559710D2" w:rsidR="00836030" w:rsidRDefault="00723ECD" w:rsidP="00836030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869D92C" wp14:editId="0FDA0D1A">
            <wp:simplePos x="0" y="0"/>
            <wp:positionH relativeFrom="margin">
              <wp:align>left</wp:align>
            </wp:positionH>
            <wp:positionV relativeFrom="paragraph">
              <wp:posOffset>-482938</wp:posOffset>
            </wp:positionV>
            <wp:extent cx="5284470" cy="7746365"/>
            <wp:effectExtent l="0" t="0" r="0" b="6985"/>
            <wp:wrapTight wrapText="bothSides">
              <wp:wrapPolygon edited="0">
                <wp:start x="0" y="0"/>
                <wp:lineTo x="0" y="21566"/>
                <wp:lineTo x="21491" y="21566"/>
                <wp:lineTo x="2149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D2773" w14:textId="398F347B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5DD1405" w14:textId="4D55ECA4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74642DD6" w14:textId="423F57EA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131C7883" w14:textId="4647FE86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52FC38B7" w14:textId="31189CBF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1842242E" w14:textId="3C72B58E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17ABCEF2" w14:textId="352EE2E5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62C341E2" w14:textId="77C35B02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1C8748C0" w14:textId="0CFEAC52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21256C9B" w14:textId="33C42D3B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08080FBF" w14:textId="3850C7A9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0E087DDB" w14:textId="76D0FDC4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AA445C8" w14:textId="1B15F3FB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343DB45C" w14:textId="3E3CEE89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297D1B0" w14:textId="5554378F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1AE45500" w14:textId="449D91A1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6BE8A2E7" w14:textId="56BE7AD1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647A8A5A" w14:textId="4C1A8426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304C7D66" w14:textId="0173727F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4FC2DB4" w14:textId="19723BBE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E6AB5CC" w14:textId="6ECD41C7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536153FF" w14:textId="57E03C45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50750CB7" w14:textId="3575A6AB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7D87ADF5" w14:textId="592986EA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2929A30A" w14:textId="3D607CEB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39A50562" w14:textId="0ACC5B6B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5CDBD10A" w14:textId="77EF5D2C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34D65A72" w14:textId="1E588BD3" w:rsid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5F8F146" w14:textId="30F22D7D" w:rsid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55C7EFE6" w14:textId="77777777" w:rsidR="00C25816" w:rsidRPr="00C25816" w:rsidRDefault="00C25816" w:rsidP="00C25816">
      <w:pPr>
        <w:rPr>
          <w:rFonts w:asciiTheme="majorHAnsi" w:hAnsiTheme="majorHAnsi" w:cstheme="majorHAnsi"/>
          <w:szCs w:val="28"/>
        </w:rPr>
      </w:pPr>
    </w:p>
    <w:p w14:paraId="452CB2F5" w14:textId="7BE7372F" w:rsidR="00B1159B" w:rsidRPr="00B1159B" w:rsidRDefault="00B1159B" w:rsidP="00B1159B">
      <w:pPr>
        <w:pStyle w:val="Heading1"/>
      </w:pPr>
      <w:r>
        <w:rPr>
          <w:webHidden/>
        </w:rPr>
        <w:lastRenderedPageBreak/>
        <w:t xml:space="preserve">CLASS </w:t>
      </w:r>
      <w:r w:rsidR="00783645">
        <w:rPr>
          <w:webHidden/>
        </w:rPr>
        <w:t xml:space="preserve">DIAGRAMS </w:t>
      </w:r>
      <w:r>
        <w:rPr>
          <w:webHidden/>
        </w:rPr>
        <w:t>WEB APPLICATION</w:t>
      </w:r>
    </w:p>
    <w:p w14:paraId="6EB16D36" w14:textId="2B567D13" w:rsidR="00C25816" w:rsidRPr="00B1159B" w:rsidRDefault="002F5FAB" w:rsidP="00B115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Cs/>
          <w:color w:val="auto"/>
          <w:szCs w:val="28"/>
          <w:u w:val="single"/>
        </w:rPr>
      </w:pPr>
      <w:r w:rsidRPr="00B1159B">
        <w:rPr>
          <w:rFonts w:asciiTheme="majorHAnsi" w:hAnsiTheme="majorHAnsi" w:cstheme="majorHAnsi"/>
          <w:bCs/>
          <w:color w:val="auto"/>
          <w:szCs w:val="28"/>
          <w:u w:val="single"/>
        </w:rPr>
        <w:t>GeneralUserLogin (</w:t>
      </w:r>
      <w:r w:rsidR="00C25816" w:rsidRPr="00B1159B">
        <w:rPr>
          <w:rFonts w:asciiTheme="majorHAnsi" w:hAnsiTheme="majorHAnsi" w:cstheme="majorHAnsi"/>
          <w:bCs/>
          <w:color w:val="auto"/>
          <w:szCs w:val="28"/>
          <w:u w:val="single"/>
        </w:rPr>
        <w:t>WEB APP):</w:t>
      </w:r>
    </w:p>
    <w:p w14:paraId="27B7A0DD" w14:textId="77777777" w:rsidR="00C25816" w:rsidRDefault="00C25816" w:rsidP="00B1159B">
      <w:pPr>
        <w:ind w:left="360" w:firstLine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Associations: </w:t>
      </w:r>
    </w:p>
    <w:p w14:paraId="68B710C9" w14:textId="2A2D65BA" w:rsidR="00C25816" w:rsidRDefault="00C25816" w:rsidP="00C25816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LoginPage</w:t>
      </w:r>
    </w:p>
    <w:p w14:paraId="1270C314" w14:textId="2AA459DA" w:rsidR="009A5507" w:rsidRPr="009A5507" w:rsidRDefault="009A5507" w:rsidP="00C25816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 w:val="0"/>
          <w:color w:val="auto"/>
          <w:szCs w:val="28"/>
        </w:rPr>
      </w:pPr>
      <w:r w:rsidRPr="009A5507">
        <w:rPr>
          <w:rFonts w:asciiTheme="majorHAnsi" w:hAnsiTheme="majorHAnsi" w:cstheme="majorHAnsi"/>
          <w:b w:val="0"/>
          <w:color w:val="auto"/>
          <w:szCs w:val="28"/>
          <w:lang w:val="en-ZA"/>
        </w:rPr>
        <w:t>LatestWeatherForecasts</w:t>
      </w:r>
    </w:p>
    <w:p w14:paraId="71348FE0" w14:textId="168F5691" w:rsidR="00C25816" w:rsidRDefault="009A5507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7E5FC9" wp14:editId="7202CD7E">
            <wp:simplePos x="0" y="0"/>
            <wp:positionH relativeFrom="column">
              <wp:posOffset>301122</wp:posOffset>
            </wp:positionH>
            <wp:positionV relativeFrom="paragraph">
              <wp:posOffset>11240</wp:posOffset>
            </wp:positionV>
            <wp:extent cx="3429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80" y="21467"/>
                <wp:lineTo x="2148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0CCEF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2E1F1F74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40C9D14F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67D3A1A2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5FF0F85D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327BF7BA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74F3FE7D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20BCD5DB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4982A345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2CFDC5ED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4F97FD82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3C1D263C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3E6B785E" w14:textId="77777777" w:rsidR="00B1159B" w:rsidRDefault="00B1159B" w:rsidP="009A5507">
      <w:pPr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</w:pPr>
    </w:p>
    <w:p w14:paraId="483E6B54" w14:textId="224BF8E3" w:rsidR="009A5507" w:rsidRPr="00B1159B" w:rsidRDefault="009A5507" w:rsidP="00B115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Cs/>
          <w:color w:val="auto"/>
          <w:szCs w:val="28"/>
          <w:u w:val="single"/>
        </w:rPr>
      </w:pPr>
      <w:r w:rsidRPr="00B1159B">
        <w:rPr>
          <w:rFonts w:asciiTheme="majorHAnsi" w:hAnsiTheme="majorHAnsi" w:cstheme="majorHAnsi"/>
          <w:bCs/>
          <w:color w:val="auto"/>
          <w:szCs w:val="28"/>
          <w:u w:val="single"/>
          <w:lang w:val="en-ZA"/>
        </w:rPr>
        <w:t>LatestWeatherForecasts</w:t>
      </w:r>
      <w:r w:rsidRPr="00B1159B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 (WEB APP):</w:t>
      </w:r>
    </w:p>
    <w:p w14:paraId="1DA84E15" w14:textId="77777777" w:rsidR="009A5507" w:rsidRDefault="009A5507" w:rsidP="00B1159B">
      <w:pPr>
        <w:ind w:left="720" w:firstLine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Associations: </w:t>
      </w:r>
    </w:p>
    <w:p w14:paraId="5CC849ED" w14:textId="724E01E8" w:rsidR="009A5507" w:rsidRDefault="009A5507" w:rsidP="009A550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GeneralUserLogin</w:t>
      </w:r>
    </w:p>
    <w:p w14:paraId="0E83BE37" w14:textId="35AC0550" w:rsidR="009A5507" w:rsidRDefault="00B1159B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6082FF5" wp14:editId="0535B403">
            <wp:simplePos x="0" y="0"/>
            <wp:positionH relativeFrom="column">
              <wp:posOffset>455501</wp:posOffset>
            </wp:positionH>
            <wp:positionV relativeFrom="paragraph">
              <wp:posOffset>13146</wp:posOffset>
            </wp:positionV>
            <wp:extent cx="2256312" cy="2650373"/>
            <wp:effectExtent l="0" t="0" r="0" b="0"/>
            <wp:wrapTight wrapText="bothSides">
              <wp:wrapPolygon edited="0">
                <wp:start x="0" y="0"/>
                <wp:lineTo x="0" y="21429"/>
                <wp:lineTo x="21339" y="21429"/>
                <wp:lineTo x="2133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312" cy="265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8ECF" w14:textId="4374660D" w:rsidR="00B1159B" w:rsidRDefault="00B1159B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637BEC2B" w14:textId="24201998" w:rsidR="00B1159B" w:rsidRDefault="00B1159B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7E82AC3D" w14:textId="77777777" w:rsidR="00B1159B" w:rsidRPr="009A5507" w:rsidRDefault="00B1159B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13F8BB84" w14:textId="01F85407" w:rsidR="009A5507" w:rsidRDefault="009A5507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2EBC4E36" w14:textId="091133E8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7400FDEE" w14:textId="651A8B92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46694079" w14:textId="4EDB3307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4A4181E9" w14:textId="4E21B6D6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7E701EDB" w14:textId="2E5CC613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38278CF6" w14:textId="60578CD6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19C2D4EC" w14:textId="626F19C7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5B3CE266" w14:textId="49C64D9A" w:rsidR="00CD6C1E" w:rsidRDefault="00CD6C1E" w:rsidP="009A5507">
      <w:pPr>
        <w:ind w:left="360"/>
        <w:rPr>
          <w:rFonts w:asciiTheme="majorHAnsi" w:hAnsiTheme="majorHAnsi" w:cstheme="majorHAnsi"/>
          <w:b w:val="0"/>
          <w:color w:val="auto"/>
          <w:szCs w:val="28"/>
        </w:rPr>
      </w:pPr>
    </w:p>
    <w:p w14:paraId="17E4BFF2" w14:textId="3BA0CCBC" w:rsidR="005E073C" w:rsidRDefault="002E6AC0" w:rsidP="009A73F9">
      <w:pPr>
        <w:pStyle w:val="Heading1"/>
        <w:rPr>
          <w:webHidden/>
        </w:rPr>
      </w:pPr>
      <w:r>
        <w:rPr>
          <w:webHidden/>
        </w:rPr>
        <w:lastRenderedPageBreak/>
        <w:t>APPLICATION DEMONSTRATION</w:t>
      </w:r>
    </w:p>
    <w:p w14:paraId="579BF206" w14:textId="5A5ABE87" w:rsidR="00CD6C1E" w:rsidRDefault="00226103" w:rsidP="00226103">
      <w:p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ab/>
      </w:r>
    </w:p>
    <w:p w14:paraId="664C3601" w14:textId="14C0B2F6" w:rsidR="00226103" w:rsidRDefault="00226103" w:rsidP="00226103">
      <w:pPr>
        <w:rPr>
          <w:rFonts w:asciiTheme="majorHAnsi" w:hAnsiTheme="majorHAnsi" w:cstheme="majorHAnsi"/>
          <w:b w:val="0"/>
          <w:color w:val="auto"/>
          <w:szCs w:val="28"/>
        </w:rPr>
      </w:pPr>
    </w:p>
    <w:p w14:paraId="24AD9785" w14:textId="09C412E0" w:rsidR="008355F5" w:rsidRPr="007B651B" w:rsidRDefault="002E6AC0" w:rsidP="007B651B">
      <w:pPr>
        <w:ind w:left="360"/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 w:rsidRPr="007B651B">
        <w:rPr>
          <w:rFonts w:asciiTheme="majorHAnsi" w:hAnsiTheme="majorHAnsi" w:cstheme="majorHAnsi"/>
          <w:b w:val="0"/>
          <w:color w:val="auto"/>
          <w:szCs w:val="28"/>
        </w:rPr>
        <w:t xml:space="preserve">After the splash screen has loaded the user is presented with a form where they may either choose to log in with an existing account </w:t>
      </w:r>
      <w:r w:rsidR="008355F5" w:rsidRPr="007B651B">
        <w:rPr>
          <w:rFonts w:asciiTheme="majorHAnsi" w:hAnsiTheme="majorHAnsi" w:cstheme="majorHAnsi"/>
          <w:b w:val="0"/>
          <w:color w:val="auto"/>
          <w:szCs w:val="28"/>
        </w:rPr>
        <w:t>created by the database administrator or gain the rights on their workstation to register a new account manually.</w:t>
      </w:r>
    </w:p>
    <w:p w14:paraId="70B72F9B" w14:textId="77777777" w:rsidR="008355F5" w:rsidRPr="008355F5" w:rsidRDefault="008355F5" w:rsidP="008355F5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24E88BA7" w14:textId="3F73CA1C" w:rsidR="008355F5" w:rsidRDefault="008355F5" w:rsidP="008355F5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  <w:bookmarkStart w:id="3" w:name="_Hlk10553504"/>
      <w:r>
        <w:rPr>
          <w:rFonts w:asciiTheme="majorHAnsi" w:hAnsiTheme="majorHAnsi" w:cstheme="majorHAnsi"/>
          <w:b w:val="0"/>
          <w:color w:val="auto"/>
          <w:szCs w:val="28"/>
        </w:rPr>
        <w:t xml:space="preserve">To register a new </w:t>
      </w:r>
      <w:r w:rsidR="001D186A">
        <w:rPr>
          <w:rFonts w:asciiTheme="majorHAnsi" w:hAnsiTheme="majorHAnsi" w:cstheme="majorHAnsi"/>
          <w:b w:val="0"/>
          <w:color w:val="auto"/>
          <w:szCs w:val="28"/>
        </w:rPr>
        <w:t>account (if granted)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 the user must:</w:t>
      </w:r>
    </w:p>
    <w:p w14:paraId="4F4B5FF2" w14:textId="0AE3ED98" w:rsidR="005E073C" w:rsidRPr="008355F5" w:rsidRDefault="008355F5" w:rsidP="008355F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click on a user type</w:t>
      </w:r>
      <w:r w:rsidR="001C451B">
        <w:rPr>
          <w:rFonts w:asciiTheme="majorHAnsi" w:hAnsiTheme="majorHAnsi" w:cstheme="majorHAnsi"/>
          <w:b w:val="0"/>
          <w:color w:val="auto"/>
          <w:szCs w:val="28"/>
        </w:rPr>
        <w:t xml:space="preserve"> </w:t>
      </w:r>
    </w:p>
    <w:p w14:paraId="4C31FCF6" w14:textId="00C17D69" w:rsidR="008355F5" w:rsidRPr="008355F5" w:rsidRDefault="008355F5" w:rsidP="008355F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input a valid username in the username field </w:t>
      </w:r>
    </w:p>
    <w:p w14:paraId="19F4E8BC" w14:textId="5D8ADBD5" w:rsidR="008355F5" w:rsidRPr="00C55D96" w:rsidRDefault="008355F5" w:rsidP="008355F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input a valid password in the password field </w:t>
      </w:r>
    </w:p>
    <w:p w14:paraId="6F032717" w14:textId="15782F1F" w:rsidR="00C55D96" w:rsidRPr="00C55D96" w:rsidRDefault="00C55D96" w:rsidP="00C55D96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</w:rPr>
      </w:pPr>
      <w:r w:rsidRPr="00C55D96">
        <w:rPr>
          <w:rFonts w:asciiTheme="majorHAnsi" w:hAnsiTheme="majorHAnsi" w:cstheme="majorHAnsi"/>
          <w:b w:val="0"/>
          <w:color w:val="auto"/>
          <w:szCs w:val="28"/>
        </w:rPr>
        <w:t xml:space="preserve">click the </w:t>
      </w:r>
      <w:r w:rsidRPr="00C55D96">
        <w:rPr>
          <w:rFonts w:asciiTheme="majorHAnsi" w:hAnsiTheme="majorHAnsi" w:cstheme="majorHAnsi"/>
          <w:bCs/>
          <w:color w:val="auto"/>
          <w:szCs w:val="28"/>
        </w:rPr>
        <w:t>Register</w:t>
      </w:r>
      <w:r w:rsidRPr="00C55D96"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 w:rsidRPr="00C55D96">
        <w:rPr>
          <w:rFonts w:asciiTheme="majorHAnsi" w:hAnsiTheme="majorHAnsi" w:cstheme="majorHAnsi"/>
          <w:b w:val="0"/>
          <w:color w:val="auto"/>
          <w:szCs w:val="28"/>
        </w:rPr>
        <w:t>button to confirm</w:t>
      </w:r>
    </w:p>
    <w:p w14:paraId="33206AC6" w14:textId="77777777" w:rsidR="00C55D96" w:rsidRPr="00C55D96" w:rsidRDefault="00C55D96" w:rsidP="00C55D96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bookmarkEnd w:id="3"/>
    <w:p w14:paraId="5B4FE6CA" w14:textId="4EEDCB5F" w:rsidR="008355F5" w:rsidRDefault="008355F5" w:rsidP="008355F5">
      <w:pPr>
        <w:ind w:left="720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139FDF8B" w14:textId="7928EA45" w:rsidR="008355F5" w:rsidRPr="008355F5" w:rsidRDefault="008355F5" w:rsidP="008355F5">
      <w:pPr>
        <w:ind w:left="720"/>
        <w:rPr>
          <w:rFonts w:asciiTheme="majorHAnsi" w:hAnsiTheme="majorHAnsi" w:cstheme="majorHAnsi"/>
          <w:bCs/>
          <w:color w:val="auto"/>
          <w:szCs w:val="28"/>
        </w:rPr>
      </w:pPr>
      <w:r>
        <w:rPr>
          <w:rFonts w:asciiTheme="majorHAnsi" w:hAnsiTheme="majorHAnsi" w:cstheme="majorHAnsi"/>
          <w:bCs/>
          <w:color w:val="auto"/>
          <w:szCs w:val="28"/>
        </w:rPr>
        <w:t>An example is shown below in Figure 1:</w:t>
      </w:r>
    </w:p>
    <w:p w14:paraId="1399A5EF" w14:textId="07A25D81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1BA46994" w14:textId="6A8CAB1D" w:rsidR="009314E0" w:rsidRPr="008355F5" w:rsidRDefault="008355F5" w:rsidP="00864DD7">
      <w:pPr>
        <w:ind w:firstLine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Cs/>
          <w:color w:val="auto"/>
          <w:szCs w:val="28"/>
          <w:u w:val="single"/>
        </w:rPr>
        <w:t>Figure 1: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Login/registration form </w:t>
      </w:r>
    </w:p>
    <w:p w14:paraId="14F659D5" w14:textId="026A6C30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54E3F6A5" w14:textId="47C517EC" w:rsidR="009314E0" w:rsidRDefault="00864DD7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D43B3A" wp14:editId="6B34D87B">
            <wp:simplePos x="0" y="0"/>
            <wp:positionH relativeFrom="margin">
              <wp:posOffset>417686</wp:posOffset>
            </wp:positionH>
            <wp:positionV relativeFrom="paragraph">
              <wp:posOffset>4847</wp:posOffset>
            </wp:positionV>
            <wp:extent cx="5624195" cy="3168650"/>
            <wp:effectExtent l="0" t="0" r="0" b="0"/>
            <wp:wrapTight wrapText="bothSides">
              <wp:wrapPolygon edited="0">
                <wp:start x="0" y="0"/>
                <wp:lineTo x="0" y="21427"/>
                <wp:lineTo x="21510" y="21427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8036A" w14:textId="6E15A700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293373BC" w14:textId="686AC433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2F43EAC1" w14:textId="7E34D85A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00FBC0F9" w14:textId="5526D012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4D09248C" w14:textId="734406C5" w:rsidR="009314E0" w:rsidRDefault="009314E0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13C4A10A" w14:textId="7962BEA4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5C389AC1" w14:textId="0295BDA7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4599537C" w14:textId="26248F26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639459C7" w14:textId="4D45113E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6DB34B37" w14:textId="12597911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0D862CDD" w14:textId="6F73C9CA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48112A5E" w14:textId="559325D9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091FDD89" w14:textId="2682933C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7A571CB1" w14:textId="7AF49F78" w:rsidR="001D186A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1596B176" w14:textId="77777777" w:rsidR="001D186A" w:rsidRPr="009314E0" w:rsidRDefault="001D186A" w:rsidP="009314E0">
      <w:pPr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31CA56AA" w14:textId="47FE50EC" w:rsidR="001D186A" w:rsidRPr="007B651B" w:rsidRDefault="001D186A" w:rsidP="007B651B">
      <w:pPr>
        <w:ind w:left="360"/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 w:rsidRPr="007B651B">
        <w:rPr>
          <w:rFonts w:asciiTheme="majorHAnsi" w:hAnsiTheme="majorHAnsi" w:cstheme="majorHAnsi"/>
          <w:b w:val="0"/>
          <w:color w:val="auto"/>
          <w:szCs w:val="28"/>
        </w:rPr>
        <w:lastRenderedPageBreak/>
        <w:t xml:space="preserve">If all input is correct the user may then click the </w:t>
      </w:r>
      <w:r w:rsidRPr="007B651B">
        <w:rPr>
          <w:rFonts w:asciiTheme="majorHAnsi" w:hAnsiTheme="majorHAnsi" w:cstheme="majorHAnsi"/>
          <w:bCs/>
          <w:color w:val="auto"/>
          <w:szCs w:val="28"/>
        </w:rPr>
        <w:t xml:space="preserve">Register </w:t>
      </w:r>
      <w:r w:rsidRPr="007B651B">
        <w:rPr>
          <w:rFonts w:asciiTheme="majorHAnsi" w:hAnsiTheme="majorHAnsi" w:cstheme="majorHAnsi"/>
          <w:b w:val="0"/>
          <w:color w:val="auto"/>
          <w:szCs w:val="28"/>
        </w:rPr>
        <w:t xml:space="preserve">button - </w:t>
      </w:r>
      <w:r w:rsidR="00FC034C" w:rsidRPr="007B651B">
        <w:rPr>
          <w:rFonts w:asciiTheme="majorHAnsi" w:hAnsiTheme="majorHAnsi" w:cstheme="majorHAnsi"/>
          <w:b w:val="0"/>
          <w:color w:val="auto"/>
          <w:szCs w:val="28"/>
        </w:rPr>
        <w:t>NOTE:</w:t>
      </w:r>
      <w:r w:rsidRPr="007B651B">
        <w:rPr>
          <w:rFonts w:asciiTheme="majorHAnsi" w:hAnsiTheme="majorHAnsi" w:cstheme="majorHAnsi"/>
          <w:b w:val="0"/>
          <w:color w:val="auto"/>
          <w:szCs w:val="28"/>
        </w:rPr>
        <w:t xml:space="preserve"> </w:t>
      </w:r>
      <w:r w:rsidRPr="007B651B">
        <w:rPr>
          <w:rFonts w:asciiTheme="majorHAnsi" w:hAnsiTheme="majorHAnsi" w:cstheme="majorHAnsi"/>
          <w:b w:val="0"/>
          <w:color w:val="auto"/>
          <w:szCs w:val="28"/>
        </w:rPr>
        <w:t>There may be a brief pause after click</w:t>
      </w:r>
      <w:r w:rsidR="00FC034C" w:rsidRPr="007B651B">
        <w:rPr>
          <w:rFonts w:asciiTheme="majorHAnsi" w:hAnsiTheme="majorHAnsi" w:cstheme="majorHAnsi"/>
          <w:b w:val="0"/>
          <w:color w:val="auto"/>
          <w:szCs w:val="28"/>
        </w:rPr>
        <w:t>ing</w:t>
      </w:r>
      <w:r w:rsidRPr="007B651B">
        <w:rPr>
          <w:rFonts w:asciiTheme="majorHAnsi" w:hAnsiTheme="majorHAnsi" w:cstheme="majorHAnsi"/>
          <w:b w:val="0"/>
          <w:color w:val="auto"/>
          <w:szCs w:val="28"/>
        </w:rPr>
        <w:t xml:space="preserve"> </w:t>
      </w:r>
      <w:r w:rsidRPr="007B651B">
        <w:rPr>
          <w:rFonts w:asciiTheme="majorHAnsi" w:hAnsiTheme="majorHAnsi" w:cstheme="majorHAnsi"/>
          <w:bCs/>
          <w:color w:val="auto"/>
          <w:szCs w:val="28"/>
        </w:rPr>
        <w:t xml:space="preserve">Register </w:t>
      </w:r>
      <w:r w:rsidRPr="007B651B">
        <w:rPr>
          <w:rFonts w:asciiTheme="majorHAnsi" w:hAnsiTheme="majorHAnsi" w:cstheme="majorHAnsi"/>
          <w:b w:val="0"/>
          <w:color w:val="auto"/>
          <w:szCs w:val="28"/>
        </w:rPr>
        <w:t xml:space="preserve">or </w:t>
      </w:r>
      <w:r w:rsidRPr="007B651B">
        <w:rPr>
          <w:rFonts w:asciiTheme="majorHAnsi" w:hAnsiTheme="majorHAnsi" w:cstheme="majorHAnsi"/>
          <w:bCs/>
          <w:color w:val="auto"/>
          <w:szCs w:val="28"/>
        </w:rPr>
        <w:t>Submit</w:t>
      </w:r>
      <w:r w:rsidRPr="007B651B">
        <w:rPr>
          <w:rFonts w:asciiTheme="majorHAnsi" w:hAnsiTheme="majorHAnsi" w:cstheme="majorHAnsi"/>
          <w:b w:val="0"/>
          <w:color w:val="auto"/>
          <w:szCs w:val="28"/>
        </w:rPr>
        <w:t xml:space="preserve"> but this is just the application connecting to the database.</w:t>
      </w:r>
    </w:p>
    <w:p w14:paraId="49000BCF" w14:textId="77210682" w:rsidR="001D186A" w:rsidRPr="001D186A" w:rsidRDefault="001D186A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40C96428" w14:textId="62A72610" w:rsidR="005E073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If all input is valid after clicking the 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Register </w:t>
      </w:r>
      <w:r>
        <w:rPr>
          <w:rFonts w:asciiTheme="majorHAnsi" w:hAnsiTheme="majorHAnsi" w:cstheme="majorHAnsi"/>
          <w:b w:val="0"/>
          <w:color w:val="auto"/>
          <w:szCs w:val="28"/>
        </w:rPr>
        <w:t>button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the user </w:t>
      </w:r>
      <w:r w:rsidR="001D186A">
        <w:rPr>
          <w:rFonts w:asciiTheme="majorHAnsi" w:hAnsiTheme="majorHAnsi" w:cstheme="majorHAnsi"/>
          <w:b w:val="0"/>
          <w:color w:val="auto"/>
          <w:szCs w:val="28"/>
        </w:rPr>
        <w:t xml:space="preserve">is presented with a popup dialog form 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(Seen in </w:t>
      </w:r>
      <w:r>
        <w:rPr>
          <w:rFonts w:asciiTheme="majorHAnsi" w:hAnsiTheme="majorHAnsi" w:cstheme="majorHAnsi"/>
          <w:bCs/>
          <w:color w:val="auto"/>
          <w:szCs w:val="28"/>
        </w:rPr>
        <w:t>Figure 2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 below) </w:t>
      </w:r>
      <w:r w:rsidR="001D186A">
        <w:rPr>
          <w:rFonts w:asciiTheme="majorHAnsi" w:hAnsiTheme="majorHAnsi" w:cstheme="majorHAnsi"/>
          <w:b w:val="0"/>
          <w:color w:val="auto"/>
          <w:szCs w:val="28"/>
        </w:rPr>
        <w:t>stating that registration was successful. Once the user clicks on ‘OK’ it will automatically take them to the login tab.</w:t>
      </w:r>
    </w:p>
    <w:p w14:paraId="3AB503AE" w14:textId="4D5B0061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</w:p>
    <w:p w14:paraId="03DE5280" w14:textId="0EAB5F3C" w:rsidR="00FC034C" w:rsidRPr="00FC034C" w:rsidRDefault="00FC034C" w:rsidP="00FC034C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253D601" wp14:editId="6A24590B">
            <wp:simplePos x="0" y="0"/>
            <wp:positionH relativeFrom="margin">
              <wp:posOffset>442595</wp:posOffset>
            </wp:positionH>
            <wp:positionV relativeFrom="paragraph">
              <wp:posOffset>431800</wp:posOffset>
            </wp:positionV>
            <wp:extent cx="6355080" cy="3572510"/>
            <wp:effectExtent l="0" t="0" r="7620" b="8890"/>
            <wp:wrapTight wrapText="bothSides">
              <wp:wrapPolygon edited="0">
                <wp:start x="0" y="0"/>
                <wp:lineTo x="0" y="21539"/>
                <wp:lineTo x="21561" y="21539"/>
                <wp:lineTo x="2156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Hlk10551994"/>
      <w:r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Figure </w:t>
      </w:r>
      <w:r>
        <w:rPr>
          <w:rFonts w:asciiTheme="majorHAnsi" w:hAnsiTheme="majorHAnsi" w:cstheme="majorHAnsi"/>
          <w:bCs/>
          <w:color w:val="auto"/>
          <w:szCs w:val="28"/>
          <w:u w:val="single"/>
        </w:rPr>
        <w:t>2</w:t>
      </w:r>
      <w:r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Registration Successful</w:t>
      </w:r>
      <w:bookmarkEnd w:id="4"/>
    </w:p>
    <w:p w14:paraId="78EF2F39" w14:textId="3400B454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3EC727C6" w14:textId="28203E06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34AE654D" w14:textId="3FCBF8F3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06A62A5D" w14:textId="293CAB80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2449832F" w14:textId="2560AE89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64ADDD51" w14:textId="4E1D4C2F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782A44EB" w14:textId="4449B3A0" w:rsidR="00FC034C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372A5EBB" w14:textId="3AEC19ED" w:rsidR="00FC034C" w:rsidRPr="009314E0" w:rsidRDefault="00FC034C" w:rsidP="001D186A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5C5D256F" w14:textId="1D199942" w:rsidR="009314E0" w:rsidRDefault="00FC034C" w:rsidP="007B651B">
      <w:p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lastRenderedPageBreak/>
        <w:t xml:space="preserve">However, if the username already exists in the applications database the application will display the error message shown below in </w:t>
      </w:r>
      <w:r w:rsidRPr="00FC034C">
        <w:rPr>
          <w:rFonts w:asciiTheme="majorHAnsi" w:hAnsiTheme="majorHAnsi" w:cstheme="majorHAnsi"/>
          <w:bCs/>
          <w:color w:val="auto"/>
          <w:szCs w:val="28"/>
        </w:rPr>
        <w:t>Figure 3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. </w:t>
      </w:r>
      <w:r>
        <w:rPr>
          <w:rFonts w:asciiTheme="majorHAnsi" w:hAnsiTheme="majorHAnsi" w:cstheme="majorHAnsi"/>
          <w:b w:val="0"/>
          <w:color w:val="auto"/>
          <w:szCs w:val="28"/>
        </w:rPr>
        <w:t>After closing the message box by clicking “OK” the user can then attempt to try creating an account that does not exist.</w:t>
      </w:r>
      <w:r w:rsidR="009616D2">
        <w:rPr>
          <w:rFonts w:asciiTheme="majorHAnsi" w:hAnsiTheme="majorHAnsi" w:cstheme="majorHAnsi"/>
          <w:b w:val="0"/>
          <w:color w:val="auto"/>
          <w:szCs w:val="28"/>
        </w:rPr>
        <w:t xml:space="preserve"> </w:t>
      </w:r>
    </w:p>
    <w:p w14:paraId="3EC2D4AE" w14:textId="0F578E51" w:rsidR="00FC034C" w:rsidRPr="00FC034C" w:rsidRDefault="00FC034C" w:rsidP="009314E0">
      <w:pPr>
        <w:ind w:left="720"/>
        <w:rPr>
          <w:rFonts w:asciiTheme="majorHAnsi" w:hAnsiTheme="majorHAnsi" w:cstheme="majorHAnsi"/>
          <w:b w:val="0"/>
          <w:color w:val="auto"/>
          <w:szCs w:val="28"/>
        </w:rPr>
      </w:pPr>
    </w:p>
    <w:p w14:paraId="2FF74DC7" w14:textId="1C7CC60B" w:rsidR="00BA0462" w:rsidRPr="00BA0462" w:rsidRDefault="00FC034C" w:rsidP="00FC034C">
      <w:pPr>
        <w:ind w:firstLine="720"/>
        <w:rPr>
          <w:rFonts w:asciiTheme="majorHAnsi" w:hAnsiTheme="majorHAnsi" w:cstheme="majorHAnsi"/>
          <w:szCs w:val="28"/>
        </w:rPr>
      </w:pPr>
      <w:r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Figure </w:t>
      </w:r>
      <w:r>
        <w:rPr>
          <w:rFonts w:asciiTheme="majorHAnsi" w:hAnsiTheme="majorHAnsi" w:cstheme="majorHAnsi"/>
          <w:bCs/>
          <w:color w:val="auto"/>
          <w:szCs w:val="28"/>
          <w:u w:val="single"/>
        </w:rPr>
        <w:t>3</w:t>
      </w:r>
      <w:r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Registration </w:t>
      </w:r>
      <w:r>
        <w:rPr>
          <w:rFonts w:asciiTheme="majorHAnsi" w:hAnsiTheme="majorHAnsi" w:cstheme="majorHAnsi"/>
          <w:bCs/>
          <w:color w:val="auto"/>
          <w:szCs w:val="28"/>
        </w:rPr>
        <w:t>uns</w:t>
      </w:r>
      <w:r>
        <w:rPr>
          <w:rFonts w:asciiTheme="majorHAnsi" w:hAnsiTheme="majorHAnsi" w:cstheme="majorHAnsi"/>
          <w:bCs/>
          <w:color w:val="auto"/>
          <w:szCs w:val="28"/>
        </w:rPr>
        <w:t>uccessful</w:t>
      </w:r>
      <w:r>
        <w:rPr>
          <w:noProof/>
        </w:rPr>
        <w:t xml:space="preserve"> </w:t>
      </w:r>
    </w:p>
    <w:p w14:paraId="7E8681E0" w14:textId="0756F9B8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46976A84" w14:textId="79C64DFD" w:rsidR="00BA0462" w:rsidRPr="00BA0462" w:rsidRDefault="009616D2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CCA3AA8" wp14:editId="47AAD361">
            <wp:simplePos x="0" y="0"/>
            <wp:positionH relativeFrom="margin">
              <wp:align>right</wp:align>
            </wp:positionH>
            <wp:positionV relativeFrom="paragraph">
              <wp:posOffset>94703</wp:posOffset>
            </wp:positionV>
            <wp:extent cx="5948127" cy="3351209"/>
            <wp:effectExtent l="0" t="0" r="0" b="1905"/>
            <wp:wrapTight wrapText="bothSides">
              <wp:wrapPolygon edited="0">
                <wp:start x="0" y="0"/>
                <wp:lineTo x="0" y="21489"/>
                <wp:lineTo x="21515" y="21489"/>
                <wp:lineTo x="2151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27" cy="335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CF371" w14:textId="1A592E3C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50CF6A45" w14:textId="23FD2755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0F22D115" w14:textId="5EEB7F29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53520173" w14:textId="569EDF43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21C00407" w14:textId="3A256F07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3CDB2098" w14:textId="43EBA25D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2FE04AA1" w14:textId="101B330D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58E1AE5E" w14:textId="73693A03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372F548B" w14:textId="7F72E242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0C816A9A" w14:textId="70228DB0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3B0E5430" w14:textId="35E0A1C3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58E49DDB" w14:textId="77777777" w:rsidR="009616D2" w:rsidRDefault="009616D2" w:rsidP="00BA0462">
      <w:pPr>
        <w:rPr>
          <w:rFonts w:asciiTheme="majorHAnsi" w:hAnsiTheme="majorHAnsi" w:cstheme="majorHAnsi"/>
          <w:szCs w:val="28"/>
        </w:rPr>
      </w:pPr>
    </w:p>
    <w:p w14:paraId="7AAE0581" w14:textId="77777777" w:rsidR="009616D2" w:rsidRDefault="009616D2" w:rsidP="00BA0462">
      <w:pPr>
        <w:rPr>
          <w:rFonts w:asciiTheme="majorHAnsi" w:hAnsiTheme="majorHAnsi" w:cstheme="majorHAnsi"/>
          <w:szCs w:val="28"/>
        </w:rPr>
      </w:pPr>
    </w:p>
    <w:p w14:paraId="49FB8922" w14:textId="77777777" w:rsidR="009616D2" w:rsidRDefault="009616D2" w:rsidP="00BA0462">
      <w:pPr>
        <w:rPr>
          <w:rFonts w:asciiTheme="majorHAnsi" w:hAnsiTheme="majorHAnsi" w:cstheme="majorHAnsi"/>
          <w:szCs w:val="28"/>
        </w:rPr>
      </w:pPr>
    </w:p>
    <w:p w14:paraId="3C1F736F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0F914672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36ED0039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34BAC43A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7C01A5F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680DB86F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74DF321C" w14:textId="58C2D6DF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45B9FBA8" w14:textId="0AF84349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713A0688" w14:textId="5A198664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0459541" w14:textId="287B99CF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8C860B5" w14:textId="2A32D6AC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7B6252EE" w14:textId="06147B7C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5AD203CF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578419E5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631ABDE8" w14:textId="35C6A0FC" w:rsidR="00CD3BCE" w:rsidRDefault="00CD3BCE" w:rsidP="00CD3BCE">
      <w:pPr>
        <w:rPr>
          <w:rFonts w:asciiTheme="majorHAnsi" w:hAnsiTheme="majorHAnsi" w:cstheme="majorHAnsi"/>
          <w:bCs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lastRenderedPageBreak/>
        <w:t xml:space="preserve">Once 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Registration is 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successful, the user can now use their details to login as seen in </w:t>
      </w:r>
      <w:r w:rsidRPr="009616D2">
        <w:rPr>
          <w:rFonts w:asciiTheme="majorHAnsi" w:hAnsiTheme="majorHAnsi" w:cstheme="majorHAnsi"/>
          <w:bCs/>
          <w:color w:val="auto"/>
          <w:szCs w:val="28"/>
        </w:rPr>
        <w:t>Figure 4</w:t>
      </w:r>
      <w:r>
        <w:rPr>
          <w:rFonts w:asciiTheme="majorHAnsi" w:hAnsiTheme="majorHAnsi" w:cstheme="majorHAnsi"/>
          <w:bCs/>
          <w:color w:val="auto"/>
          <w:szCs w:val="28"/>
        </w:rPr>
        <w:t>.</w:t>
      </w:r>
    </w:p>
    <w:p w14:paraId="201AA629" w14:textId="396538BA" w:rsidR="00C55D96" w:rsidRDefault="00C55D96" w:rsidP="00CD3BCE">
      <w:pPr>
        <w:rPr>
          <w:rFonts w:asciiTheme="majorHAnsi" w:hAnsiTheme="majorHAnsi" w:cstheme="majorHAnsi"/>
          <w:bCs/>
          <w:color w:val="auto"/>
          <w:szCs w:val="28"/>
        </w:rPr>
      </w:pPr>
    </w:p>
    <w:p w14:paraId="62286FBB" w14:textId="75262ED5" w:rsidR="00C55D96" w:rsidRDefault="00C55D96" w:rsidP="00C55D96">
      <w:pPr>
        <w:pStyle w:val="ListParagraph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To </w:t>
      </w:r>
      <w:r>
        <w:rPr>
          <w:rFonts w:asciiTheme="majorHAnsi" w:hAnsiTheme="majorHAnsi" w:cstheme="majorHAnsi"/>
          <w:b w:val="0"/>
          <w:color w:val="auto"/>
          <w:szCs w:val="28"/>
        </w:rPr>
        <w:t>login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 the user must:</w:t>
      </w:r>
    </w:p>
    <w:p w14:paraId="445341C2" w14:textId="38271D53" w:rsidR="00C55D96" w:rsidRPr="008355F5" w:rsidRDefault="001C451B" w:rsidP="00C55D96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Click on</w:t>
      </w:r>
      <w:r w:rsidR="00C55D96">
        <w:rPr>
          <w:rFonts w:asciiTheme="majorHAnsi" w:hAnsiTheme="majorHAnsi" w:cstheme="majorHAnsi"/>
          <w:b w:val="0"/>
          <w:color w:val="auto"/>
          <w:szCs w:val="28"/>
        </w:rPr>
        <w:t xml:space="preserve"> a </w:t>
      </w:r>
      <w:r w:rsidRPr="001C451B">
        <w:rPr>
          <w:rFonts w:asciiTheme="majorHAnsi" w:hAnsiTheme="majorHAnsi" w:cstheme="majorHAnsi"/>
          <w:bCs/>
          <w:color w:val="auto"/>
          <w:szCs w:val="28"/>
        </w:rPr>
        <w:t>Us</w:t>
      </w:r>
      <w:r w:rsidR="00C55D96" w:rsidRPr="001C451B">
        <w:rPr>
          <w:rFonts w:asciiTheme="majorHAnsi" w:hAnsiTheme="majorHAnsi" w:cstheme="majorHAnsi"/>
          <w:bCs/>
          <w:color w:val="auto"/>
          <w:szCs w:val="28"/>
        </w:rPr>
        <w:t>er type</w:t>
      </w:r>
    </w:p>
    <w:p w14:paraId="490E8DBC" w14:textId="77777777" w:rsidR="00C55D96" w:rsidRPr="008355F5" w:rsidRDefault="00C55D96" w:rsidP="00C55D96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input a valid username in the username field </w:t>
      </w:r>
    </w:p>
    <w:p w14:paraId="4E605278" w14:textId="54DF9A2A" w:rsidR="00C55D96" w:rsidRPr="00C55D96" w:rsidRDefault="00C55D96" w:rsidP="00C55D96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input a valid password in the password field </w:t>
      </w:r>
    </w:p>
    <w:p w14:paraId="212A0F9B" w14:textId="1F2B2869" w:rsidR="00C55D96" w:rsidRPr="008355F5" w:rsidRDefault="00C55D96" w:rsidP="00C55D96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 xml:space="preserve">click the </w:t>
      </w:r>
      <w:r w:rsidRPr="00C55D96">
        <w:rPr>
          <w:rFonts w:asciiTheme="majorHAnsi" w:hAnsiTheme="majorHAnsi" w:cstheme="majorHAnsi"/>
          <w:bCs/>
          <w:color w:val="auto"/>
          <w:szCs w:val="28"/>
        </w:rPr>
        <w:t>Submit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>
        <w:rPr>
          <w:rFonts w:asciiTheme="majorHAnsi" w:hAnsiTheme="majorHAnsi" w:cstheme="majorHAnsi"/>
          <w:b w:val="0"/>
          <w:color w:val="auto"/>
          <w:szCs w:val="28"/>
        </w:rPr>
        <w:t>button to confirm</w:t>
      </w:r>
    </w:p>
    <w:p w14:paraId="7B3E1C7F" w14:textId="77777777" w:rsidR="00C55D96" w:rsidRDefault="00C55D96" w:rsidP="00CD3BCE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481B60B7" w14:textId="77777777" w:rsidR="00CD3BCE" w:rsidRDefault="00CD3BCE" w:rsidP="009616D2">
      <w:pPr>
        <w:ind w:firstLine="720"/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31A6DA31" w14:textId="45E90C24" w:rsidR="00CD3BCE" w:rsidRPr="00CD3BCE" w:rsidRDefault="009616D2" w:rsidP="00CD3BCE">
      <w:pPr>
        <w:ind w:firstLine="720"/>
        <w:rPr>
          <w:rFonts w:asciiTheme="majorHAnsi" w:hAnsiTheme="majorHAnsi" w:cstheme="majorHAnsi"/>
          <w:szCs w:val="28"/>
        </w:rPr>
      </w:pPr>
      <w:r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Figure </w:t>
      </w:r>
      <w:r>
        <w:rPr>
          <w:rFonts w:asciiTheme="majorHAnsi" w:hAnsiTheme="majorHAnsi" w:cstheme="majorHAnsi"/>
          <w:bCs/>
          <w:color w:val="auto"/>
          <w:szCs w:val="28"/>
          <w:u w:val="single"/>
        </w:rPr>
        <w:t>4</w:t>
      </w:r>
      <w:r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>
        <w:rPr>
          <w:rFonts w:asciiTheme="majorHAnsi" w:hAnsiTheme="majorHAnsi" w:cstheme="majorHAnsi"/>
          <w:bCs/>
          <w:color w:val="auto"/>
          <w:szCs w:val="28"/>
        </w:rPr>
        <w:t>Login tab</w:t>
      </w:r>
      <w:r w:rsidR="00CD3BCE">
        <w:rPr>
          <w:noProof/>
        </w:rPr>
        <w:drawing>
          <wp:anchor distT="0" distB="0" distL="114300" distR="114300" simplePos="0" relativeHeight="251713536" behindDoc="1" locked="0" layoutInCell="1" allowOverlap="1" wp14:anchorId="40E2FA83" wp14:editId="6B23CCA5">
            <wp:simplePos x="0" y="0"/>
            <wp:positionH relativeFrom="column">
              <wp:posOffset>329565</wp:posOffset>
            </wp:positionH>
            <wp:positionV relativeFrom="paragraph">
              <wp:posOffset>288925</wp:posOffset>
            </wp:positionV>
            <wp:extent cx="5773479" cy="2750189"/>
            <wp:effectExtent l="0" t="0" r="0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79" cy="2750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E51CB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540A99DB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3C057091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4C6F4FB2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7668AEEE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484C24C8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8D2235B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F4A38E5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B81F182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28206634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083D276E" w14:textId="77777777" w:rsidR="00CD3BCE" w:rsidRDefault="00CD3BCE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74AE5A31" w14:textId="77777777" w:rsidR="001C451B" w:rsidRDefault="001C451B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0E1E26E5" w14:textId="43AAF9BF" w:rsidR="001C451B" w:rsidRDefault="001C451B" w:rsidP="00BA0462">
      <w:pPr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lastRenderedPageBreak/>
        <w:t xml:space="preserve">If the user logs in as a </w:t>
      </w:r>
      <w:r w:rsidRPr="001C451B">
        <w:rPr>
          <w:rFonts w:asciiTheme="majorHAnsi" w:hAnsiTheme="majorHAnsi" w:cstheme="majorHAnsi"/>
          <w:bCs/>
          <w:color w:val="auto"/>
          <w:szCs w:val="28"/>
        </w:rPr>
        <w:t>General User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>
        <w:rPr>
          <w:rFonts w:asciiTheme="majorHAnsi" w:hAnsiTheme="majorHAnsi" w:cstheme="majorHAnsi"/>
          <w:b w:val="0"/>
          <w:color w:val="auto"/>
          <w:szCs w:val="28"/>
        </w:rPr>
        <w:t>they will be presented w</w:t>
      </w:r>
      <w:r w:rsidR="007B651B">
        <w:rPr>
          <w:rFonts w:asciiTheme="majorHAnsi" w:hAnsiTheme="majorHAnsi" w:cstheme="majorHAnsi"/>
          <w:b w:val="0"/>
          <w:color w:val="auto"/>
          <w:szCs w:val="28"/>
        </w:rPr>
        <w:t xml:space="preserve">ith a general user </w:t>
      </w:r>
      <w:r w:rsidR="007B651B" w:rsidRPr="007B651B">
        <w:rPr>
          <w:rFonts w:asciiTheme="majorHAnsi" w:hAnsiTheme="majorHAnsi" w:cstheme="majorHAnsi"/>
          <w:bCs/>
          <w:color w:val="auto"/>
          <w:szCs w:val="28"/>
        </w:rPr>
        <w:t>main</w:t>
      </w:r>
      <w:r w:rsidRPr="007B651B">
        <w:rPr>
          <w:rFonts w:asciiTheme="majorHAnsi" w:hAnsiTheme="majorHAnsi" w:cstheme="majorHAnsi"/>
          <w:bCs/>
          <w:color w:val="auto"/>
          <w:szCs w:val="28"/>
        </w:rPr>
        <w:t xml:space="preserve"> menu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 </w:t>
      </w:r>
      <w:r w:rsidR="007B651B">
        <w:rPr>
          <w:rFonts w:asciiTheme="majorHAnsi" w:hAnsiTheme="majorHAnsi" w:cstheme="majorHAnsi"/>
          <w:b w:val="0"/>
          <w:color w:val="auto"/>
          <w:szCs w:val="28"/>
        </w:rPr>
        <w:t>that present the following functions to the user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 (See </w:t>
      </w:r>
      <w:r w:rsidRPr="00B822AE">
        <w:rPr>
          <w:rFonts w:asciiTheme="majorHAnsi" w:hAnsiTheme="majorHAnsi" w:cstheme="majorHAnsi"/>
          <w:bCs/>
          <w:color w:val="auto"/>
          <w:szCs w:val="28"/>
        </w:rPr>
        <w:t>Figure 5</w:t>
      </w:r>
      <w:r>
        <w:rPr>
          <w:rFonts w:asciiTheme="majorHAnsi" w:hAnsiTheme="majorHAnsi" w:cstheme="majorHAnsi"/>
          <w:b w:val="0"/>
          <w:color w:val="auto"/>
          <w:szCs w:val="28"/>
        </w:rPr>
        <w:t>):</w:t>
      </w:r>
    </w:p>
    <w:p w14:paraId="66EF3887" w14:textId="02587C9F" w:rsidR="001C451B" w:rsidRDefault="001C451B" w:rsidP="00BA0462">
      <w:pPr>
        <w:rPr>
          <w:rFonts w:asciiTheme="majorHAnsi" w:hAnsiTheme="majorHAnsi" w:cstheme="majorHAnsi"/>
          <w:b w:val="0"/>
          <w:color w:val="auto"/>
          <w:szCs w:val="28"/>
        </w:rPr>
      </w:pPr>
    </w:p>
    <w:p w14:paraId="4EED28A8" w14:textId="571EC948" w:rsidR="001C451B" w:rsidRDefault="001C451B" w:rsidP="007B651B">
      <w:pPr>
        <w:ind w:left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-</w:t>
      </w:r>
      <w:r w:rsidRPr="001C451B">
        <w:rPr>
          <w:rFonts w:asciiTheme="majorHAnsi" w:hAnsiTheme="majorHAnsi" w:cstheme="majorHAnsi"/>
          <w:bCs/>
          <w:color w:val="auto"/>
          <w:szCs w:val="28"/>
        </w:rPr>
        <w:t>City Preferences</w:t>
      </w:r>
      <w:r>
        <w:rPr>
          <w:rFonts w:asciiTheme="majorHAnsi" w:hAnsiTheme="majorHAnsi" w:cstheme="majorHAnsi"/>
          <w:b w:val="0"/>
          <w:color w:val="auto"/>
          <w:szCs w:val="28"/>
        </w:rPr>
        <w:t xml:space="preserve">: Allows a user to select which city records they want to view in the </w:t>
      </w:r>
      <w:r w:rsidRPr="001C451B">
        <w:rPr>
          <w:rFonts w:asciiTheme="majorHAnsi" w:hAnsiTheme="majorHAnsi" w:cstheme="majorHAnsi"/>
          <w:bCs/>
          <w:color w:val="auto"/>
          <w:szCs w:val="28"/>
        </w:rPr>
        <w:t>View Weather Forecast</w:t>
      </w:r>
      <w:r w:rsidR="007B651B">
        <w:rPr>
          <w:rFonts w:asciiTheme="majorHAnsi" w:hAnsiTheme="majorHAnsi" w:cstheme="majorHAnsi"/>
          <w:b w:val="0"/>
          <w:color w:val="auto"/>
          <w:szCs w:val="28"/>
        </w:rPr>
        <w:t xml:space="preserve"> menu</w:t>
      </w:r>
      <w:r>
        <w:rPr>
          <w:rFonts w:asciiTheme="majorHAnsi" w:hAnsiTheme="majorHAnsi" w:cstheme="majorHAnsi"/>
          <w:b w:val="0"/>
          <w:color w:val="auto"/>
          <w:szCs w:val="28"/>
        </w:rPr>
        <w:t>.</w:t>
      </w:r>
    </w:p>
    <w:p w14:paraId="602A0BD6" w14:textId="25316323" w:rsidR="001C451B" w:rsidRDefault="001C451B" w:rsidP="007B651B">
      <w:pPr>
        <w:ind w:left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-</w:t>
      </w:r>
      <w:r w:rsidRPr="001C451B"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 w:rsidRPr="001C451B">
        <w:rPr>
          <w:rFonts w:asciiTheme="majorHAnsi" w:hAnsiTheme="majorHAnsi" w:cstheme="majorHAnsi"/>
          <w:bCs/>
          <w:color w:val="auto"/>
          <w:szCs w:val="28"/>
        </w:rPr>
        <w:t>View Weather Forecast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: </w:t>
      </w:r>
      <w:r>
        <w:rPr>
          <w:rFonts w:asciiTheme="majorHAnsi" w:hAnsiTheme="majorHAnsi" w:cstheme="majorHAnsi"/>
          <w:b w:val="0"/>
          <w:color w:val="auto"/>
          <w:szCs w:val="28"/>
        </w:rPr>
        <w:t>Allows the user to view weather forecast records based on their favorite cities</w:t>
      </w:r>
      <w:r w:rsidR="007B651B">
        <w:rPr>
          <w:rFonts w:asciiTheme="majorHAnsi" w:hAnsiTheme="majorHAnsi" w:cstheme="majorHAnsi"/>
          <w:b w:val="0"/>
          <w:color w:val="auto"/>
          <w:szCs w:val="28"/>
        </w:rPr>
        <w:t xml:space="preserve"> set in the </w:t>
      </w:r>
      <w:r w:rsidR="007B651B" w:rsidRPr="007B651B">
        <w:rPr>
          <w:rFonts w:asciiTheme="majorHAnsi" w:hAnsiTheme="majorHAnsi" w:cstheme="majorHAnsi"/>
          <w:bCs/>
          <w:color w:val="auto"/>
          <w:szCs w:val="28"/>
        </w:rPr>
        <w:t>City Preferences</w:t>
      </w:r>
      <w:r w:rsidR="007B651B"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 w:rsidR="007B651B">
        <w:rPr>
          <w:rFonts w:asciiTheme="majorHAnsi" w:hAnsiTheme="majorHAnsi" w:cstheme="majorHAnsi"/>
          <w:b w:val="0"/>
          <w:color w:val="auto"/>
          <w:szCs w:val="28"/>
        </w:rPr>
        <w:t>menu</w:t>
      </w:r>
      <w:r>
        <w:rPr>
          <w:rFonts w:asciiTheme="majorHAnsi" w:hAnsiTheme="majorHAnsi" w:cstheme="majorHAnsi"/>
          <w:b w:val="0"/>
          <w:color w:val="auto"/>
          <w:szCs w:val="28"/>
        </w:rPr>
        <w:t>.</w:t>
      </w:r>
    </w:p>
    <w:p w14:paraId="2FEBCCC5" w14:textId="10A6DB66" w:rsidR="001C451B" w:rsidRPr="001C451B" w:rsidRDefault="001C451B" w:rsidP="007B651B">
      <w:pPr>
        <w:ind w:left="720"/>
        <w:rPr>
          <w:rFonts w:asciiTheme="majorHAnsi" w:hAnsiTheme="majorHAnsi" w:cstheme="majorHAnsi"/>
          <w:b w:val="0"/>
          <w:color w:val="auto"/>
          <w:szCs w:val="28"/>
        </w:rPr>
      </w:pPr>
      <w:r>
        <w:rPr>
          <w:rFonts w:asciiTheme="majorHAnsi" w:hAnsiTheme="majorHAnsi" w:cstheme="majorHAnsi"/>
          <w:b w:val="0"/>
          <w:color w:val="auto"/>
          <w:szCs w:val="28"/>
        </w:rPr>
        <w:t>-</w:t>
      </w:r>
      <w:r>
        <w:rPr>
          <w:rFonts w:asciiTheme="majorHAnsi" w:hAnsiTheme="majorHAnsi" w:cstheme="majorHAnsi"/>
          <w:bCs/>
          <w:color w:val="auto"/>
          <w:szCs w:val="28"/>
        </w:rPr>
        <w:t xml:space="preserve">Exit To Windows: </w:t>
      </w:r>
      <w:r>
        <w:rPr>
          <w:rFonts w:asciiTheme="majorHAnsi" w:hAnsiTheme="majorHAnsi" w:cstheme="majorHAnsi"/>
          <w:b w:val="0"/>
          <w:color w:val="auto"/>
          <w:szCs w:val="28"/>
        </w:rPr>
        <w:t>Allows the user to shut down the application once they have finished using it.</w:t>
      </w:r>
    </w:p>
    <w:p w14:paraId="2BDBE079" w14:textId="77777777" w:rsidR="001C451B" w:rsidRPr="001C451B" w:rsidRDefault="001C451B" w:rsidP="00BA0462">
      <w:pPr>
        <w:rPr>
          <w:rFonts w:asciiTheme="majorHAnsi" w:hAnsiTheme="majorHAnsi" w:cstheme="majorHAnsi"/>
          <w:b w:val="0"/>
          <w:color w:val="auto"/>
          <w:szCs w:val="28"/>
        </w:rPr>
      </w:pPr>
    </w:p>
    <w:p w14:paraId="27C63935" w14:textId="77777777" w:rsidR="001C451B" w:rsidRDefault="001C451B" w:rsidP="00BA0462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6AD40C2B" w14:textId="2989FD72" w:rsidR="00BA0462" w:rsidRPr="001C451B" w:rsidRDefault="007B651B" w:rsidP="00BA0462">
      <w:pPr>
        <w:rPr>
          <w:rFonts w:asciiTheme="majorHAnsi" w:hAnsiTheme="majorHAnsi" w:cstheme="majorHAnsi"/>
          <w:bCs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32CAB3A" wp14:editId="2DCCD7F4">
            <wp:simplePos x="0" y="0"/>
            <wp:positionH relativeFrom="margin">
              <wp:align>right</wp:align>
            </wp:positionH>
            <wp:positionV relativeFrom="paragraph">
              <wp:posOffset>391615</wp:posOffset>
            </wp:positionV>
            <wp:extent cx="630936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22" y="21543"/>
                <wp:lineTo x="2152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952"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Figure </w:t>
      </w:r>
      <w:r w:rsidR="00E46952">
        <w:rPr>
          <w:rFonts w:asciiTheme="majorHAnsi" w:hAnsiTheme="majorHAnsi" w:cstheme="majorHAnsi"/>
          <w:bCs/>
          <w:color w:val="auto"/>
          <w:szCs w:val="28"/>
          <w:u w:val="single"/>
        </w:rPr>
        <w:t>5</w:t>
      </w:r>
      <w:r w:rsidR="00E46952"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  <w:r w:rsidR="00E46952">
        <w:rPr>
          <w:rFonts w:asciiTheme="majorHAnsi" w:hAnsiTheme="majorHAnsi" w:cstheme="majorHAnsi"/>
          <w:bCs/>
          <w:color w:val="auto"/>
          <w:szCs w:val="28"/>
        </w:rPr>
        <w:t xml:space="preserve"> </w:t>
      </w:r>
      <w:r w:rsidR="00E46952">
        <w:rPr>
          <w:rFonts w:asciiTheme="majorHAnsi" w:hAnsiTheme="majorHAnsi" w:cstheme="majorHAnsi"/>
          <w:bCs/>
          <w:color w:val="auto"/>
          <w:szCs w:val="28"/>
        </w:rPr>
        <w:t>General User Main Menu</w:t>
      </w:r>
    </w:p>
    <w:p w14:paraId="2D00425E" w14:textId="774EC07C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34866190" w14:textId="5DEEB45B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617B71B4" w14:textId="2DE51F99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62960B49" w14:textId="4D272D21" w:rsidR="00BA0462" w:rsidRP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615775AC" w14:textId="2C8A518E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2BD28FDF" w14:textId="721AC598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6386D40F" w14:textId="5EF70D20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14093494" w14:textId="5FF30890" w:rsidR="0027107A" w:rsidRDefault="0027107A" w:rsidP="007B651B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  <w:r w:rsidRPr="0027107A">
        <w:rPr>
          <w:rFonts w:asciiTheme="majorHAnsi" w:hAnsiTheme="majorHAnsi" w:cstheme="majorHAnsi"/>
          <w:bCs/>
          <w:color w:val="auto"/>
          <w:szCs w:val="28"/>
          <w:u w:val="single"/>
        </w:rPr>
        <w:lastRenderedPageBreak/>
        <w:t>General User City Preferences menu</w:t>
      </w:r>
    </w:p>
    <w:p w14:paraId="099C7879" w14:textId="77777777" w:rsidR="0027107A" w:rsidRDefault="0027107A" w:rsidP="007B651B">
      <w:pPr>
        <w:rPr>
          <w:rFonts w:asciiTheme="majorHAnsi" w:hAnsiTheme="majorHAnsi" w:cstheme="majorHAnsi"/>
          <w:bCs/>
          <w:color w:val="auto"/>
          <w:szCs w:val="28"/>
          <w:u w:val="single"/>
        </w:rPr>
      </w:pPr>
    </w:p>
    <w:p w14:paraId="7C058883" w14:textId="67FA9A95" w:rsidR="007B651B" w:rsidRPr="001C451B" w:rsidRDefault="005753B0" w:rsidP="007B651B">
      <w:pPr>
        <w:rPr>
          <w:rFonts w:asciiTheme="majorHAnsi" w:hAnsiTheme="majorHAnsi" w:cstheme="majorHAnsi"/>
          <w:bCs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6B6243C2" wp14:editId="7E9C36AE">
            <wp:simplePos x="0" y="0"/>
            <wp:positionH relativeFrom="margin">
              <wp:align>right</wp:align>
            </wp:positionH>
            <wp:positionV relativeFrom="paragraph">
              <wp:posOffset>315472</wp:posOffset>
            </wp:positionV>
            <wp:extent cx="6309360" cy="3595370"/>
            <wp:effectExtent l="0" t="0" r="0" b="5080"/>
            <wp:wrapTight wrapText="bothSides">
              <wp:wrapPolygon edited="0">
                <wp:start x="0" y="0"/>
                <wp:lineTo x="0" y="21516"/>
                <wp:lineTo x="21522" y="21516"/>
                <wp:lineTo x="2152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51B"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 xml:space="preserve">Figure </w:t>
      </w:r>
      <w:r w:rsidR="007B651B">
        <w:rPr>
          <w:rFonts w:asciiTheme="majorHAnsi" w:hAnsiTheme="majorHAnsi" w:cstheme="majorHAnsi"/>
          <w:bCs/>
          <w:color w:val="auto"/>
          <w:szCs w:val="28"/>
          <w:u w:val="single"/>
        </w:rPr>
        <w:t>6</w:t>
      </w:r>
      <w:r w:rsidR="007B651B" w:rsidRPr="00FC034C">
        <w:rPr>
          <w:rFonts w:asciiTheme="majorHAnsi" w:hAnsiTheme="majorHAnsi" w:cstheme="majorHAnsi"/>
          <w:bCs/>
          <w:color w:val="auto"/>
          <w:szCs w:val="28"/>
          <w:u w:val="single"/>
        </w:rPr>
        <w:t>:</w:t>
      </w:r>
      <w:r w:rsidR="007B651B">
        <w:rPr>
          <w:rFonts w:asciiTheme="majorHAnsi" w:hAnsiTheme="majorHAnsi" w:cstheme="majorHAnsi"/>
          <w:bCs/>
          <w:color w:val="auto"/>
          <w:szCs w:val="28"/>
        </w:rPr>
        <w:t xml:space="preserve"> General User </w:t>
      </w:r>
      <w:r w:rsidR="007B651B">
        <w:rPr>
          <w:rFonts w:asciiTheme="majorHAnsi" w:hAnsiTheme="majorHAnsi" w:cstheme="majorHAnsi"/>
          <w:bCs/>
          <w:color w:val="auto"/>
          <w:szCs w:val="28"/>
        </w:rPr>
        <w:t>City Preferences menu</w:t>
      </w:r>
    </w:p>
    <w:p w14:paraId="0D781245" w14:textId="5E6C5C8D" w:rsidR="00BA0462" w:rsidRDefault="00BA0462" w:rsidP="007B651B">
      <w:pPr>
        <w:pStyle w:val="TOCTitle"/>
        <w:jc w:val="left"/>
      </w:pPr>
    </w:p>
    <w:p w14:paraId="7B5F52EC" w14:textId="478A4B3C" w:rsidR="007B651B" w:rsidRPr="007B651B" w:rsidRDefault="007B651B" w:rsidP="007B651B">
      <w:pPr>
        <w:pStyle w:val="TOCTitle"/>
        <w:jc w:val="left"/>
      </w:pPr>
      <w:r>
        <w:t>The following Figures demonstrate how a user can set their favorite city choices for weather forecast record viewing:</w:t>
      </w:r>
    </w:p>
    <w:p w14:paraId="53DE06AA" w14:textId="31C7834A" w:rsidR="00BA0462" w:rsidRPr="00BA0462" w:rsidRDefault="007B651B" w:rsidP="00BA0462">
      <w:pPr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 xml:space="preserve">STEP 1: </w:t>
      </w:r>
      <w:r w:rsidR="00714ECC">
        <w:rPr>
          <w:rFonts w:asciiTheme="majorHAnsi" w:hAnsiTheme="majorHAnsi" w:cstheme="majorHAnsi"/>
          <w:szCs w:val="28"/>
        </w:rPr>
        <w:t xml:space="preserve">General </w:t>
      </w:r>
      <w:r>
        <w:rPr>
          <w:rFonts w:asciiTheme="majorHAnsi" w:hAnsiTheme="majorHAnsi" w:cstheme="majorHAnsi"/>
          <w:szCs w:val="28"/>
        </w:rPr>
        <w:t>User</w:t>
      </w:r>
      <w:r w:rsidR="00714ECC">
        <w:rPr>
          <w:rFonts w:asciiTheme="majorHAnsi" w:hAnsiTheme="majorHAnsi" w:cstheme="majorHAnsi"/>
          <w:szCs w:val="28"/>
        </w:rPr>
        <w:t>s</w:t>
      </w:r>
      <w:r>
        <w:rPr>
          <w:rFonts w:asciiTheme="majorHAnsi" w:hAnsiTheme="majorHAnsi" w:cstheme="majorHAnsi"/>
          <w:szCs w:val="28"/>
        </w:rPr>
        <w:t xml:space="preserve"> must first </w:t>
      </w:r>
      <w:r w:rsidR="00714ECC">
        <w:rPr>
          <w:rFonts w:asciiTheme="majorHAnsi" w:hAnsiTheme="majorHAnsi" w:cstheme="majorHAnsi"/>
          <w:szCs w:val="28"/>
        </w:rPr>
        <w:t>select</w:t>
      </w:r>
      <w:r>
        <w:rPr>
          <w:rFonts w:asciiTheme="majorHAnsi" w:hAnsiTheme="majorHAnsi" w:cstheme="majorHAnsi"/>
          <w:szCs w:val="28"/>
        </w:rPr>
        <w:t xml:space="preserve"> which </w:t>
      </w:r>
      <w:r w:rsidR="00714ECC" w:rsidRPr="00714ECC">
        <w:rPr>
          <w:rFonts w:asciiTheme="majorHAnsi" w:hAnsiTheme="majorHAnsi" w:cstheme="majorHAnsi"/>
          <w:szCs w:val="28"/>
        </w:rPr>
        <w:t xml:space="preserve">city </w:t>
      </w:r>
      <w:r w:rsidR="00714ECC">
        <w:rPr>
          <w:rFonts w:asciiTheme="majorHAnsi" w:hAnsiTheme="majorHAnsi" w:cstheme="majorHAnsi"/>
          <w:szCs w:val="28"/>
        </w:rPr>
        <w:t xml:space="preserve">or </w:t>
      </w:r>
      <w:r>
        <w:rPr>
          <w:rFonts w:asciiTheme="majorHAnsi" w:hAnsiTheme="majorHAnsi" w:cstheme="majorHAnsi"/>
          <w:szCs w:val="28"/>
        </w:rPr>
        <w:t xml:space="preserve">cities or they would like to view records </w:t>
      </w:r>
      <w:r w:rsidR="00714ECC">
        <w:rPr>
          <w:rFonts w:asciiTheme="majorHAnsi" w:hAnsiTheme="majorHAnsi" w:cstheme="majorHAnsi"/>
          <w:szCs w:val="28"/>
        </w:rPr>
        <w:t>for</w:t>
      </w:r>
      <w:r>
        <w:rPr>
          <w:rFonts w:asciiTheme="majorHAnsi" w:hAnsiTheme="majorHAnsi" w:cstheme="majorHAnsi"/>
          <w:szCs w:val="28"/>
        </w:rPr>
        <w:t xml:space="preserve"> by selecting </w:t>
      </w:r>
      <w:r w:rsidR="00714ECC">
        <w:rPr>
          <w:rFonts w:asciiTheme="majorHAnsi" w:hAnsiTheme="majorHAnsi" w:cstheme="majorHAnsi"/>
          <w:szCs w:val="28"/>
        </w:rPr>
        <w:t>one</w:t>
      </w:r>
      <w:r>
        <w:rPr>
          <w:rFonts w:asciiTheme="majorHAnsi" w:hAnsiTheme="majorHAnsi" w:cstheme="majorHAnsi"/>
          <w:szCs w:val="28"/>
        </w:rPr>
        <w:t xml:space="preserve"> or m</w:t>
      </w:r>
      <w:r w:rsidR="00714ECC">
        <w:rPr>
          <w:rFonts w:asciiTheme="majorHAnsi" w:hAnsiTheme="majorHAnsi" w:cstheme="majorHAnsi"/>
          <w:szCs w:val="28"/>
        </w:rPr>
        <w:t>ore</w:t>
      </w:r>
      <w:r>
        <w:rPr>
          <w:rFonts w:asciiTheme="majorHAnsi" w:hAnsiTheme="majorHAnsi" w:cstheme="majorHAnsi"/>
          <w:szCs w:val="28"/>
        </w:rPr>
        <w:t xml:space="preserve"> check boxes</w:t>
      </w:r>
      <w:r w:rsidR="00714ECC">
        <w:rPr>
          <w:rFonts w:asciiTheme="majorHAnsi" w:hAnsiTheme="majorHAnsi" w:cstheme="majorHAnsi"/>
          <w:szCs w:val="28"/>
        </w:rPr>
        <w:t xml:space="preserve"> from the available city records list</w:t>
      </w:r>
      <w:r>
        <w:rPr>
          <w:rFonts w:asciiTheme="majorHAnsi" w:hAnsiTheme="majorHAnsi" w:cstheme="majorHAnsi"/>
          <w:szCs w:val="28"/>
        </w:rPr>
        <w:t xml:space="preserve">. </w:t>
      </w:r>
    </w:p>
    <w:p w14:paraId="0242CCE9" w14:textId="0607C3BA" w:rsidR="00BA0462" w:rsidRPr="00BA0462" w:rsidRDefault="00714ECC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77DD3F1C" wp14:editId="7F281C6D">
            <wp:simplePos x="0" y="0"/>
            <wp:positionH relativeFrom="margin">
              <wp:align>left</wp:align>
            </wp:positionH>
            <wp:positionV relativeFrom="paragraph">
              <wp:posOffset>86522</wp:posOffset>
            </wp:positionV>
            <wp:extent cx="5113655" cy="2891790"/>
            <wp:effectExtent l="0" t="0" r="0" b="3810"/>
            <wp:wrapTight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2A87E" w14:textId="7534CF75" w:rsidR="00BA0462" w:rsidRDefault="00BA0462" w:rsidP="00BA0462">
      <w:pPr>
        <w:rPr>
          <w:rFonts w:asciiTheme="majorHAnsi" w:hAnsiTheme="majorHAnsi" w:cstheme="majorHAnsi"/>
          <w:szCs w:val="28"/>
        </w:rPr>
      </w:pPr>
    </w:p>
    <w:p w14:paraId="7998D23A" w14:textId="4D77CF82" w:rsidR="00AB6EDD" w:rsidRDefault="00AB6EDD" w:rsidP="00BA0462">
      <w:pPr>
        <w:rPr>
          <w:rFonts w:asciiTheme="majorHAnsi" w:hAnsiTheme="majorHAnsi" w:cstheme="majorHAnsi"/>
          <w:szCs w:val="28"/>
        </w:rPr>
      </w:pPr>
    </w:p>
    <w:p w14:paraId="0AE68B0E" w14:textId="22BCEAEB" w:rsidR="00AB6EDD" w:rsidRDefault="00AB6EDD" w:rsidP="00BA0462">
      <w:pPr>
        <w:rPr>
          <w:rFonts w:asciiTheme="majorHAnsi" w:hAnsiTheme="majorHAnsi" w:cstheme="majorHAnsi"/>
          <w:szCs w:val="28"/>
        </w:rPr>
      </w:pPr>
    </w:p>
    <w:p w14:paraId="448CF3BE" w14:textId="6E6F869A" w:rsidR="00714ECC" w:rsidRDefault="00714ECC" w:rsidP="00BA0462">
      <w:pPr>
        <w:rPr>
          <w:rFonts w:asciiTheme="majorHAnsi" w:hAnsiTheme="majorHAnsi" w:cstheme="majorHAnsi"/>
          <w:szCs w:val="28"/>
        </w:rPr>
      </w:pPr>
    </w:p>
    <w:p w14:paraId="478BC632" w14:textId="583F3691" w:rsidR="00714ECC" w:rsidRDefault="00714ECC" w:rsidP="00BA0462">
      <w:pPr>
        <w:rPr>
          <w:rFonts w:asciiTheme="majorHAnsi" w:hAnsiTheme="majorHAnsi" w:cstheme="majorHAnsi"/>
          <w:szCs w:val="28"/>
        </w:rPr>
      </w:pPr>
    </w:p>
    <w:p w14:paraId="0C1D40AE" w14:textId="59470B2E" w:rsidR="00714ECC" w:rsidRDefault="00714ECC" w:rsidP="00BA0462">
      <w:pPr>
        <w:rPr>
          <w:rFonts w:asciiTheme="majorHAnsi" w:hAnsiTheme="majorHAnsi" w:cstheme="majorHAnsi"/>
          <w:szCs w:val="28"/>
        </w:rPr>
      </w:pPr>
    </w:p>
    <w:p w14:paraId="1584D7DA" w14:textId="24598E81" w:rsidR="00714ECC" w:rsidRDefault="00714ECC" w:rsidP="00BA0462">
      <w:pPr>
        <w:rPr>
          <w:rFonts w:asciiTheme="majorHAnsi" w:hAnsiTheme="majorHAnsi" w:cstheme="majorHAnsi"/>
          <w:szCs w:val="28"/>
        </w:rPr>
      </w:pPr>
    </w:p>
    <w:p w14:paraId="1ABCA935" w14:textId="52B40E86" w:rsidR="00714ECC" w:rsidRDefault="00714ECC" w:rsidP="00BA0462">
      <w:pPr>
        <w:rPr>
          <w:rFonts w:asciiTheme="majorHAnsi" w:hAnsiTheme="majorHAnsi" w:cstheme="majorHAnsi"/>
          <w:szCs w:val="28"/>
        </w:rPr>
      </w:pPr>
    </w:p>
    <w:p w14:paraId="609E1454" w14:textId="2B7EB8B4" w:rsidR="00714ECC" w:rsidRDefault="00714ECC" w:rsidP="00BA0462">
      <w:pPr>
        <w:rPr>
          <w:rFonts w:asciiTheme="majorHAnsi" w:hAnsiTheme="majorHAnsi" w:cstheme="majorHAnsi"/>
          <w:szCs w:val="28"/>
        </w:rPr>
      </w:pPr>
    </w:p>
    <w:p w14:paraId="3780913B" w14:textId="77777777" w:rsidR="00714ECC" w:rsidRPr="00BA0462" w:rsidRDefault="00714ECC" w:rsidP="00BA0462">
      <w:pPr>
        <w:rPr>
          <w:rFonts w:asciiTheme="majorHAnsi" w:hAnsiTheme="majorHAnsi" w:cstheme="majorHAnsi"/>
          <w:szCs w:val="28"/>
        </w:rPr>
      </w:pPr>
    </w:p>
    <w:p w14:paraId="42646240" w14:textId="77777777" w:rsidR="00714ECC" w:rsidRDefault="00714ECC" w:rsidP="00714ECC">
      <w:pPr>
        <w:rPr>
          <w:rFonts w:asciiTheme="majorHAnsi" w:hAnsiTheme="majorHAnsi" w:cstheme="majorHAnsi"/>
          <w:szCs w:val="28"/>
        </w:rPr>
      </w:pPr>
    </w:p>
    <w:p w14:paraId="53339A58" w14:textId="4F89BDBA" w:rsidR="00714ECC" w:rsidRDefault="00714ECC" w:rsidP="00714ECC">
      <w:pPr>
        <w:rPr>
          <w:rFonts w:asciiTheme="majorHAnsi" w:hAnsiTheme="majorHAnsi" w:cstheme="majorHAnsi"/>
          <w:szCs w:val="28"/>
        </w:rPr>
      </w:pPr>
      <w:r w:rsidRPr="00714ECC">
        <w:rPr>
          <w:rFonts w:asciiTheme="majorHAnsi" w:hAnsiTheme="majorHAnsi" w:cstheme="majorHAnsi"/>
          <w:szCs w:val="28"/>
        </w:rPr>
        <w:t xml:space="preserve">STEP </w:t>
      </w:r>
      <w:r>
        <w:rPr>
          <w:rFonts w:asciiTheme="majorHAnsi" w:hAnsiTheme="majorHAnsi" w:cstheme="majorHAnsi"/>
          <w:szCs w:val="28"/>
        </w:rPr>
        <w:t>2</w:t>
      </w:r>
      <w:r w:rsidRPr="00714ECC">
        <w:rPr>
          <w:rFonts w:asciiTheme="majorHAnsi" w:hAnsiTheme="majorHAnsi" w:cstheme="majorHAnsi"/>
          <w:szCs w:val="28"/>
        </w:rPr>
        <w:t>:</w:t>
      </w:r>
      <w:r>
        <w:rPr>
          <w:rFonts w:asciiTheme="majorHAnsi" w:hAnsiTheme="majorHAnsi" w:cstheme="majorHAnsi"/>
          <w:szCs w:val="28"/>
        </w:rPr>
        <w:t xml:space="preserve">Once the user is happy with their selection they can click the SAVE button to store their city preference data </w:t>
      </w:r>
      <w:r w:rsidRPr="00714ECC">
        <w:rPr>
          <w:rFonts w:asciiTheme="majorHAnsi" w:hAnsiTheme="majorHAnsi" w:cstheme="majorHAnsi"/>
          <w:szCs w:val="28"/>
        </w:rPr>
        <w:t>.</w:t>
      </w:r>
      <w:r>
        <w:rPr>
          <w:rFonts w:asciiTheme="majorHAnsi" w:hAnsiTheme="majorHAnsi" w:cstheme="majorHAnsi"/>
          <w:szCs w:val="28"/>
        </w:rPr>
        <w:t>The user should be presented with a message box to state that the records were saved successfully to let the</w:t>
      </w:r>
      <w:r w:rsidR="005753B0">
        <w:rPr>
          <w:rFonts w:asciiTheme="majorHAnsi" w:hAnsiTheme="majorHAnsi" w:cstheme="majorHAnsi"/>
          <w:szCs w:val="28"/>
        </w:rPr>
        <w:t>m</w:t>
      </w:r>
      <w:r>
        <w:rPr>
          <w:rFonts w:asciiTheme="majorHAnsi" w:hAnsiTheme="majorHAnsi" w:cstheme="majorHAnsi"/>
          <w:szCs w:val="28"/>
        </w:rPr>
        <w:t xml:space="preserve"> know their operation was done successfully.</w:t>
      </w:r>
    </w:p>
    <w:p w14:paraId="3738F327" w14:textId="2B79E8CC" w:rsidR="0027107A" w:rsidRPr="0027107A" w:rsidRDefault="00714ECC" w:rsidP="0027107A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08871CD" wp14:editId="360CA4F7">
            <wp:simplePos x="0" y="0"/>
            <wp:positionH relativeFrom="margin">
              <wp:posOffset>-103367</wp:posOffset>
            </wp:positionH>
            <wp:positionV relativeFrom="paragraph">
              <wp:posOffset>668240</wp:posOffset>
            </wp:positionV>
            <wp:extent cx="6715760" cy="3800475"/>
            <wp:effectExtent l="0" t="0" r="8890" b="9525"/>
            <wp:wrapTight wrapText="bothSides">
              <wp:wrapPolygon edited="0">
                <wp:start x="0" y="0"/>
                <wp:lineTo x="0" y="21546"/>
                <wp:lineTo x="21567" y="21546"/>
                <wp:lineTo x="2156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Cs w:val="28"/>
        </w:rPr>
        <w:t xml:space="preserve">To leave the CITY PREFERENCES menu the user can now click on the MAIN MENU button once they have finished the </w:t>
      </w:r>
      <w:r w:rsidR="005753B0">
        <w:rPr>
          <w:rFonts w:asciiTheme="majorHAnsi" w:hAnsiTheme="majorHAnsi" w:cstheme="majorHAnsi"/>
          <w:szCs w:val="28"/>
        </w:rPr>
        <w:t>operation</w:t>
      </w:r>
      <w:r>
        <w:rPr>
          <w:rFonts w:asciiTheme="majorHAnsi" w:hAnsiTheme="majorHAnsi" w:cstheme="majorHAnsi"/>
          <w:szCs w:val="28"/>
        </w:rPr>
        <w:t>.</w:t>
      </w:r>
    </w:p>
    <w:p w14:paraId="20354093" w14:textId="1195B477" w:rsidR="005753B0" w:rsidRPr="0027107A" w:rsidRDefault="005753B0" w:rsidP="005753B0">
      <w:pPr>
        <w:pStyle w:val="TOCTitle"/>
        <w:jc w:val="left"/>
        <w:rPr>
          <w:u w:val="single"/>
        </w:rPr>
      </w:pPr>
      <w:r w:rsidRPr="0027107A">
        <w:rPr>
          <w:u w:val="single"/>
        </w:rPr>
        <w:lastRenderedPageBreak/>
        <w:t xml:space="preserve"> </w:t>
      </w:r>
      <w:r w:rsidRPr="0027107A">
        <w:rPr>
          <w:u w:val="single"/>
        </w:rPr>
        <w:t xml:space="preserve">View weather forecast </w:t>
      </w:r>
      <w:r w:rsidRPr="0027107A">
        <w:rPr>
          <w:u w:val="single"/>
        </w:rPr>
        <w:t>menu</w:t>
      </w:r>
    </w:p>
    <w:p w14:paraId="5F848F22" w14:textId="35222B35" w:rsidR="005753B0" w:rsidRPr="005753B0" w:rsidRDefault="005753B0" w:rsidP="00C449FB">
      <w:pPr>
        <w:pStyle w:val="TOCTitle"/>
        <w:jc w:val="left"/>
      </w:pPr>
      <w:r w:rsidRPr="005753B0">
        <w:t xml:space="preserve">The following Figures demonstrate how a user can </w:t>
      </w:r>
      <w:r>
        <w:t xml:space="preserve">view a </w:t>
      </w:r>
      <w:r w:rsidRPr="005753B0">
        <w:rPr>
          <w:u w:val="single"/>
        </w:rPr>
        <w:t>Single City Report</w:t>
      </w:r>
      <w:r>
        <w:t xml:space="preserve"> </w:t>
      </w:r>
      <w:r w:rsidRPr="005753B0">
        <w:t>:</w:t>
      </w:r>
    </w:p>
    <w:p w14:paraId="56031215" w14:textId="3BDE1A94" w:rsidR="00C449FB" w:rsidRDefault="005753B0" w:rsidP="005753B0">
      <w:r>
        <w:t xml:space="preserve">STEP 1: </w:t>
      </w:r>
      <w:r w:rsidR="0027107A">
        <w:t>First the user must select</w:t>
      </w:r>
      <w:r w:rsidR="00BB2F42">
        <w:t xml:space="preserve"> a </w:t>
      </w:r>
      <w:r w:rsidR="00BB2F42" w:rsidRPr="00BB2F42">
        <w:rPr>
          <w:u w:val="single"/>
        </w:rPr>
        <w:t>date range</w:t>
      </w:r>
      <w:r w:rsidR="00BB2F42">
        <w:t xml:space="preserve"> and</w:t>
      </w:r>
      <w:r w:rsidR="0027107A">
        <w:t xml:space="preserve"> </w:t>
      </w:r>
      <w:r w:rsidR="0027107A" w:rsidRPr="00BB2F42">
        <w:rPr>
          <w:u w:val="single"/>
        </w:rPr>
        <w:t>which city</w:t>
      </w:r>
      <w:r w:rsidR="0027107A">
        <w:t xml:space="preserve"> they want to see records for out of a list of their saved city preferences </w:t>
      </w:r>
      <w:r w:rsidR="0027107A" w:rsidRPr="0027107A">
        <w:t xml:space="preserve">from the </w:t>
      </w:r>
      <w:r w:rsidR="00C449FB" w:rsidRPr="0027107A">
        <w:t>drop-down</w:t>
      </w:r>
      <w:r w:rsidR="0027107A" w:rsidRPr="0027107A">
        <w:t xml:space="preserve"> menu </w:t>
      </w:r>
      <w:r w:rsidR="00BB2F42">
        <w:t xml:space="preserve">and date picker controls </w:t>
      </w:r>
      <w:r w:rsidR="0027107A">
        <w:t>shown below.</w:t>
      </w:r>
      <w:r w:rsidR="00BB2F42">
        <w:t xml:space="preserve"> Once this is done the user can view the record specified by clicking the GENERATE REPORT button that becomes enabled once the above steps have been completed.</w:t>
      </w:r>
    </w:p>
    <w:p w14:paraId="0EBD0141" w14:textId="77777777" w:rsidR="00C449FB" w:rsidRDefault="00C449FB" w:rsidP="005753B0"/>
    <w:p w14:paraId="660C2A03" w14:textId="209546F2" w:rsidR="005753B0" w:rsidRDefault="00EF24CE" w:rsidP="005753B0">
      <w:r>
        <w:rPr>
          <w:noProof/>
        </w:rPr>
        <w:drawing>
          <wp:anchor distT="0" distB="0" distL="114300" distR="114300" simplePos="0" relativeHeight="251716608" behindDoc="1" locked="0" layoutInCell="1" allowOverlap="1" wp14:anchorId="31922F31" wp14:editId="470F3923">
            <wp:simplePos x="0" y="0"/>
            <wp:positionH relativeFrom="margin">
              <wp:align>right</wp:align>
            </wp:positionH>
            <wp:positionV relativeFrom="paragraph">
              <wp:posOffset>922655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07A">
        <w:t xml:space="preserve"> </w:t>
      </w:r>
      <w:r w:rsidR="00C449FB">
        <w:t>(</w:t>
      </w:r>
      <w:r w:rsidR="00C449FB" w:rsidRPr="00C449FB">
        <w:rPr>
          <w:color w:val="FF0000"/>
        </w:rPr>
        <w:t>Therefore,</w:t>
      </w:r>
      <w:r w:rsidR="0027107A" w:rsidRPr="00C449FB">
        <w:rPr>
          <w:color w:val="FF0000"/>
        </w:rPr>
        <w:t xml:space="preserve"> it is important that new general users set their city preferences before accessing this menu because the drop down will present no city names to select</w:t>
      </w:r>
      <w:r w:rsidR="00C449FB" w:rsidRPr="00C449FB">
        <w:rPr>
          <w:color w:val="FF0000"/>
        </w:rPr>
        <w:t xml:space="preserve"> otherwise</w:t>
      </w:r>
      <w:r w:rsidR="0027107A">
        <w:t>.</w:t>
      </w:r>
      <w:r w:rsidR="00C449FB">
        <w:t>)</w:t>
      </w:r>
    </w:p>
    <w:p w14:paraId="19CF737B" w14:textId="77777777" w:rsidR="00BB2F42" w:rsidRPr="005753B0" w:rsidRDefault="00BB2F42" w:rsidP="005753B0"/>
    <w:p w14:paraId="2D2728DC" w14:textId="680BD590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3C6E06FB" w14:textId="66AC5760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3C1A2AD2" w14:textId="3FBBF953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6FD0AC91" w14:textId="5839B3B2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6239B9F2" w14:textId="397E199F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019763CF" w14:textId="79399358" w:rsidR="00A15ADD" w:rsidRDefault="000B58E3" w:rsidP="00BA0462">
      <w:pPr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lastRenderedPageBreak/>
        <w:t>STEP 2: Once the GENERATE REPORT BUTTON has been clicked the records defined should appear in the grid view below</w:t>
      </w:r>
      <w:bookmarkStart w:id="5" w:name="_GoBack"/>
      <w:bookmarkEnd w:id="5"/>
      <w:r>
        <w:rPr>
          <w:rFonts w:asciiTheme="majorHAnsi" w:hAnsiTheme="majorHAnsi" w:cstheme="majorHAnsi"/>
          <w:szCs w:val="28"/>
        </w:rPr>
        <w:t xml:space="preserve">. </w:t>
      </w:r>
    </w:p>
    <w:p w14:paraId="559A708F" w14:textId="6524FE46" w:rsidR="00A15ADD" w:rsidRDefault="000B58E3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20D4457B" wp14:editId="573BB060">
            <wp:simplePos x="0" y="0"/>
            <wp:positionH relativeFrom="margin">
              <wp:align>right</wp:align>
            </wp:positionH>
            <wp:positionV relativeFrom="paragraph">
              <wp:posOffset>194211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0DD80" w14:textId="3DB9002D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1B36C203" w14:textId="42C04507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7C2237BB" w14:textId="048DDECB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2A124015" w14:textId="1D2945AA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7DC9E0E7" w14:textId="39D198B0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A59A0F0" w14:textId="64B67EE0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DE2B411" w14:textId="033DEC33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F83B563" w14:textId="1AD264E5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4755513" w14:textId="09F72486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9CE8F62" w14:textId="645F8548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F88FD76" w14:textId="05707DB3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792E9BC" w14:textId="6A1DA37E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E15FC95" w14:textId="7C87918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7E5F699" w14:textId="4C324BC9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0922FC4" w14:textId="433F5290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F4F286A" w14:textId="4ACE5CFF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9D29174" w14:textId="4E2301C8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0082C0D" w14:textId="448EB2C2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16C939F" w14:textId="2D67F7C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8987B69" w14:textId="5CC32BE2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677548B" w14:textId="6AF3315C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EB98099" w14:textId="7D872FE4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6453484" w14:textId="67FC7B00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C07A10A" w14:textId="2BB9E802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606535F" w14:textId="0BB9114C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5D94369" w14:textId="0AFBF2D5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E9F8721" w14:textId="490FEE34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3322C6B" w14:textId="36DEAB16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75636E6" w14:textId="6184E01B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19661BF" w14:textId="4130B27B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43BE736" w14:textId="0921C3E2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F647098" w14:textId="7B405999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EBA2F73" w14:textId="77BB4C2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76489D8" w14:textId="1709070D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060408F" w14:textId="179988B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81DA080" w14:textId="23A3432A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954750E" w14:textId="481B68E9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E948FC7" w14:textId="045CBD08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4CC996B" w14:textId="6826A2F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D45E82B" w14:textId="6DE893AF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E768728" w14:textId="742BB044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B161D62" w14:textId="2A721C08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6AA3A2A" w14:textId="7B866699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E1AF9D5" w14:textId="1BEF6322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9BAC17A" w14:textId="1C9D5305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A86974B" w14:textId="78670616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3618523" w14:textId="663D784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E0DAC0B" w14:textId="4EA9EFE8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55A5399" w14:textId="0EE74A79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1D67096" w14:textId="48BBA9D5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6DF8947" w14:textId="68A2324C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1706EB8" w14:textId="58C33CD8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9F0CC8F" w14:textId="05E47C85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989A361" w14:textId="068A8CB5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9766175" w14:textId="2FE3B8A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C32EE22" w14:textId="48E699F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1AC9BAD" w14:textId="125C9B53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CACFD15" w14:textId="437602EB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15AC79E" w14:textId="43CAFCEC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C3B1D86" w14:textId="52E859EC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6CE8E13" w14:textId="704680AD" w:rsidR="00EF24CE" w:rsidRDefault="00EF24CE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0A280237" wp14:editId="23EEB56F">
            <wp:simplePos x="0" y="0"/>
            <wp:positionH relativeFrom="column">
              <wp:posOffset>220345</wp:posOffset>
            </wp:positionH>
            <wp:positionV relativeFrom="paragraph">
              <wp:posOffset>4845050</wp:posOffset>
            </wp:positionV>
            <wp:extent cx="6309360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522" y="21497"/>
                <wp:lineTo x="2152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6B91B" w14:textId="57416CA9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1F50B17" w14:textId="4837AC4B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23435B1" w14:textId="47FC94ED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FEA28D5" w14:textId="4558D962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3157042" w14:textId="688037F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9EEF997" w14:textId="44306F53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5DADF31" w14:textId="3E10E971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1682FC0" w14:textId="0FB3656B" w:rsidR="00A15ADD" w:rsidRDefault="00EF24CE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603C6700" wp14:editId="4208CBEC">
            <wp:simplePos x="0" y="0"/>
            <wp:positionH relativeFrom="column">
              <wp:posOffset>113765</wp:posOffset>
            </wp:positionH>
            <wp:positionV relativeFrom="paragraph">
              <wp:posOffset>1333132</wp:posOffset>
            </wp:positionV>
            <wp:extent cx="6309360" cy="3583940"/>
            <wp:effectExtent l="0" t="0" r="0" b="0"/>
            <wp:wrapTight wrapText="bothSides">
              <wp:wrapPolygon edited="0">
                <wp:start x="0" y="0"/>
                <wp:lineTo x="0" y="21470"/>
                <wp:lineTo x="21522" y="21470"/>
                <wp:lineTo x="2152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279C1" w14:textId="3BDFE6DC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17B8E2BA" w14:textId="2E71F4B5" w:rsidR="00A15ADD" w:rsidRDefault="00A15ADD" w:rsidP="00BA0462">
      <w:pPr>
        <w:rPr>
          <w:rFonts w:asciiTheme="majorHAnsi" w:hAnsiTheme="majorHAnsi" w:cstheme="majorHAnsi"/>
          <w:szCs w:val="28"/>
        </w:rPr>
      </w:pPr>
    </w:p>
    <w:p w14:paraId="3DCF1DF1" w14:textId="792C1EF7" w:rsidR="00A15ADD" w:rsidRDefault="00EF24CE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6DEA726" wp14:editId="00B9C606">
            <wp:simplePos x="0" y="0"/>
            <wp:positionH relativeFrom="column">
              <wp:posOffset>182880</wp:posOffset>
            </wp:positionH>
            <wp:positionV relativeFrom="paragraph">
              <wp:posOffset>5484937</wp:posOffset>
            </wp:positionV>
            <wp:extent cx="2743200" cy="1550228"/>
            <wp:effectExtent l="0" t="0" r="0" b="0"/>
            <wp:wrapTight wrapText="bothSides">
              <wp:wrapPolygon edited="0">
                <wp:start x="0" y="0"/>
                <wp:lineTo x="0" y="21237"/>
                <wp:lineTo x="21450" y="21237"/>
                <wp:lineTo x="21450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288" cy="155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ED5D4" w14:textId="05DCD683" w:rsidR="00A0301D" w:rsidRDefault="00EF24CE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2D1DA810" wp14:editId="6BC010CF">
            <wp:simplePos x="0" y="0"/>
            <wp:positionH relativeFrom="margin">
              <wp:align>left</wp:align>
            </wp:positionH>
            <wp:positionV relativeFrom="paragraph">
              <wp:posOffset>1504950</wp:posOffset>
            </wp:positionV>
            <wp:extent cx="3625850" cy="2039620"/>
            <wp:effectExtent l="0" t="0" r="0" b="0"/>
            <wp:wrapTight wrapText="bothSides">
              <wp:wrapPolygon edited="0">
                <wp:start x="0" y="0"/>
                <wp:lineTo x="0" y="21385"/>
                <wp:lineTo x="21449" y="21385"/>
                <wp:lineTo x="21449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58441BF3" wp14:editId="6DE8889F">
            <wp:simplePos x="0" y="0"/>
            <wp:positionH relativeFrom="margin">
              <wp:align>left</wp:align>
            </wp:positionH>
            <wp:positionV relativeFrom="paragraph">
              <wp:posOffset>4735195</wp:posOffset>
            </wp:positionV>
            <wp:extent cx="356616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462" y="21499"/>
                <wp:lineTo x="21462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C6541" w14:textId="7ED583C3" w:rsidR="00A0301D" w:rsidRDefault="00EF24CE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551B8957" wp14:editId="59AD389E">
            <wp:simplePos x="0" y="0"/>
            <wp:positionH relativeFrom="column">
              <wp:posOffset>409684</wp:posOffset>
            </wp:positionH>
            <wp:positionV relativeFrom="paragraph">
              <wp:posOffset>241</wp:posOffset>
            </wp:positionV>
            <wp:extent cx="630936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522" y="21501"/>
                <wp:lineTo x="2152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9EB30" w14:textId="4F514C18" w:rsidR="00B20DA4" w:rsidRDefault="00EF24CE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11954D0" wp14:editId="12F089C0">
            <wp:simplePos x="0" y="0"/>
            <wp:positionH relativeFrom="margin">
              <wp:align>left</wp:align>
            </wp:positionH>
            <wp:positionV relativeFrom="paragraph">
              <wp:posOffset>-351</wp:posOffset>
            </wp:positionV>
            <wp:extent cx="630936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0E011E5F" wp14:editId="3346ED7B">
            <wp:simplePos x="0" y="0"/>
            <wp:positionH relativeFrom="column">
              <wp:posOffset>-204470</wp:posOffset>
            </wp:positionH>
            <wp:positionV relativeFrom="paragraph">
              <wp:posOffset>836295</wp:posOffset>
            </wp:positionV>
            <wp:extent cx="6309360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98BA4" w14:textId="43564B2F" w:rsidR="00B20DA4" w:rsidRDefault="00B20DA4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7940E9DE" wp14:editId="68509909">
            <wp:simplePos x="0" y="0"/>
            <wp:positionH relativeFrom="column">
              <wp:posOffset>1811</wp:posOffset>
            </wp:positionH>
            <wp:positionV relativeFrom="paragraph">
              <wp:posOffset>163</wp:posOffset>
            </wp:positionV>
            <wp:extent cx="6309360" cy="3570605"/>
            <wp:effectExtent l="0" t="0" r="0" b="0"/>
            <wp:wrapTight wrapText="bothSides">
              <wp:wrapPolygon edited="0">
                <wp:start x="0" y="0"/>
                <wp:lineTo x="0" y="21435"/>
                <wp:lineTo x="21522" y="21435"/>
                <wp:lineTo x="2152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F2CE7" w14:textId="6FBA8A28" w:rsidR="00566CD4" w:rsidRDefault="00566CD4" w:rsidP="00BA0462">
      <w:pPr>
        <w:rPr>
          <w:rFonts w:asciiTheme="majorHAnsi" w:hAnsiTheme="majorHAnsi" w:cstheme="majorHAnsi"/>
          <w:szCs w:val="28"/>
        </w:rPr>
      </w:pPr>
    </w:p>
    <w:p w14:paraId="6253247A" w14:textId="28289738" w:rsidR="00566CD4" w:rsidRDefault="00566CD4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697C49F" wp14:editId="411E25E2">
            <wp:simplePos x="0" y="0"/>
            <wp:positionH relativeFrom="column">
              <wp:posOffset>1811</wp:posOffset>
            </wp:positionH>
            <wp:positionV relativeFrom="paragraph">
              <wp:posOffset>-4187</wp:posOffset>
            </wp:positionV>
            <wp:extent cx="6309360" cy="3573780"/>
            <wp:effectExtent l="0" t="0" r="0" b="7620"/>
            <wp:wrapTight wrapText="bothSides">
              <wp:wrapPolygon edited="0">
                <wp:start x="0" y="0"/>
                <wp:lineTo x="0" y="21531"/>
                <wp:lineTo x="21522" y="21531"/>
                <wp:lineTo x="21522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E1284" w14:textId="49A07244" w:rsidR="00566CD4" w:rsidRDefault="00566CD4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9116245" wp14:editId="08337C46">
            <wp:simplePos x="0" y="0"/>
            <wp:positionH relativeFrom="column">
              <wp:posOffset>1811</wp:posOffset>
            </wp:positionH>
            <wp:positionV relativeFrom="paragraph">
              <wp:posOffset>163</wp:posOffset>
            </wp:positionV>
            <wp:extent cx="6309360" cy="3617595"/>
            <wp:effectExtent l="0" t="0" r="0" b="1905"/>
            <wp:wrapTight wrapText="bothSides">
              <wp:wrapPolygon edited="0">
                <wp:start x="0" y="0"/>
                <wp:lineTo x="0" y="21498"/>
                <wp:lineTo x="21522" y="21498"/>
                <wp:lineTo x="21522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3A099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FE5A8BB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C4253FC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40CFCC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99497B5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C681EA6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FE69600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A4D8AF1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8BB0C63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349596A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3CDE4E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5B47D08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F679BF6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6E53EA3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74F8D25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3A9EBF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D8070E7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6D02A3C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1039646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186D238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26163AA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B1A93CF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9AECDAC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4B78EFE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7CD2CD9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7A18233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E1C2F9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302F855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1F46AC1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18B01D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C1A877E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F759288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773C07A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30838DE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F589060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AC31D33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F6E0C39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1F0CAC7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0060321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4368D65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486FBCBA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5F59E0B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18044B5F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1DCB2EE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60FEE8B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5D19EC25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003A4C37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78F737F6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65F4B68D" w14:textId="77777777" w:rsidR="00EF24CE" w:rsidRDefault="00EF24CE" w:rsidP="00BA0462">
      <w:pPr>
        <w:rPr>
          <w:rFonts w:asciiTheme="majorHAnsi" w:hAnsiTheme="majorHAnsi" w:cstheme="majorHAnsi"/>
          <w:szCs w:val="28"/>
        </w:rPr>
      </w:pPr>
    </w:p>
    <w:p w14:paraId="2B4C73DF" w14:textId="3F2ABF2B" w:rsidR="00566CD4" w:rsidRDefault="00566CD4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276D281B" wp14:editId="6823B4C2">
            <wp:simplePos x="0" y="0"/>
            <wp:positionH relativeFrom="column">
              <wp:posOffset>1811</wp:posOffset>
            </wp:positionH>
            <wp:positionV relativeFrom="paragraph">
              <wp:posOffset>1433</wp:posOffset>
            </wp:positionV>
            <wp:extent cx="630936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522" y="21501"/>
                <wp:lineTo x="21522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4980F" w14:textId="044087C1" w:rsidR="00FB6F19" w:rsidRDefault="00FB6F19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B755903" wp14:editId="1D0B50CF">
            <wp:simplePos x="0" y="0"/>
            <wp:positionH relativeFrom="column">
              <wp:posOffset>1811</wp:posOffset>
            </wp:positionH>
            <wp:positionV relativeFrom="paragraph">
              <wp:posOffset>163</wp:posOffset>
            </wp:positionV>
            <wp:extent cx="6309360" cy="3582035"/>
            <wp:effectExtent l="0" t="0" r="0" b="0"/>
            <wp:wrapTight wrapText="bothSides">
              <wp:wrapPolygon edited="0">
                <wp:start x="0" y="0"/>
                <wp:lineTo x="0" y="21481"/>
                <wp:lineTo x="21522" y="21481"/>
                <wp:lineTo x="2152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4B1EF" w14:textId="1158C724" w:rsidR="00FB6F19" w:rsidRDefault="00FB6F19" w:rsidP="00BA0462">
      <w:pPr>
        <w:rPr>
          <w:rFonts w:asciiTheme="majorHAnsi" w:hAnsiTheme="majorHAnsi" w:cstheme="majorHAnsi"/>
          <w:szCs w:val="28"/>
        </w:rPr>
      </w:pPr>
    </w:p>
    <w:p w14:paraId="15DC63A2" w14:textId="42E6F021" w:rsidR="00FB6F19" w:rsidRDefault="00FB6F19" w:rsidP="00BA0462">
      <w:pPr>
        <w:rPr>
          <w:rFonts w:asciiTheme="majorHAnsi" w:hAnsiTheme="majorHAnsi" w:cstheme="majorHAnsi"/>
          <w:szCs w:val="28"/>
        </w:rPr>
      </w:pPr>
    </w:p>
    <w:p w14:paraId="3096F742" w14:textId="2A986D94" w:rsidR="00FB6F19" w:rsidRDefault="00FB6F19" w:rsidP="00BA0462">
      <w:pPr>
        <w:rPr>
          <w:rFonts w:asciiTheme="majorHAnsi" w:hAnsiTheme="majorHAnsi" w:cstheme="majorHAnsi"/>
          <w:szCs w:val="28"/>
        </w:rPr>
      </w:pPr>
    </w:p>
    <w:p w14:paraId="34B08EFF" w14:textId="746AAA5E" w:rsidR="00FB6F19" w:rsidRDefault="00FB6F19" w:rsidP="00BA0462">
      <w:pPr>
        <w:rPr>
          <w:rFonts w:asciiTheme="majorHAnsi" w:hAnsiTheme="majorHAnsi" w:cstheme="majorHAnsi"/>
          <w:szCs w:val="28"/>
        </w:rPr>
      </w:pPr>
    </w:p>
    <w:p w14:paraId="3B16E145" w14:textId="77CCD720" w:rsidR="00FB6F19" w:rsidRDefault="00FB6F19" w:rsidP="00BA0462">
      <w:pPr>
        <w:rPr>
          <w:rFonts w:asciiTheme="majorHAnsi" w:hAnsiTheme="majorHAnsi" w:cstheme="majorHAnsi"/>
          <w:szCs w:val="28"/>
        </w:rPr>
      </w:pPr>
    </w:p>
    <w:p w14:paraId="0865D646" w14:textId="44B00809" w:rsidR="00FB6F19" w:rsidRDefault="00FB6F19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5FBA188" wp14:editId="0B49FD6D">
            <wp:simplePos x="0" y="0"/>
            <wp:positionH relativeFrom="column">
              <wp:posOffset>1811</wp:posOffset>
            </wp:positionH>
            <wp:positionV relativeFrom="paragraph">
              <wp:posOffset>163</wp:posOffset>
            </wp:positionV>
            <wp:extent cx="6309360" cy="3921760"/>
            <wp:effectExtent l="0" t="0" r="0" b="2540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1218E" w14:textId="253BE23C" w:rsidR="002950F0" w:rsidRPr="00BA0462" w:rsidRDefault="002950F0" w:rsidP="00BA0462">
      <w:pPr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0562E3DA" wp14:editId="2DA7A254">
            <wp:simplePos x="0" y="0"/>
            <wp:positionH relativeFrom="column">
              <wp:posOffset>1811</wp:posOffset>
            </wp:positionH>
            <wp:positionV relativeFrom="paragraph">
              <wp:posOffset>4451</wp:posOffset>
            </wp:positionV>
            <wp:extent cx="6309360" cy="2742565"/>
            <wp:effectExtent l="0" t="0" r="0" b="635"/>
            <wp:wrapTight wrapText="bothSides">
              <wp:wrapPolygon edited="0">
                <wp:start x="0" y="0"/>
                <wp:lineTo x="0" y="21455"/>
                <wp:lineTo x="21522" y="21455"/>
                <wp:lineTo x="21522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73B35" w14:textId="4BF3DB99" w:rsidR="009314E0" w:rsidRPr="009314E0" w:rsidRDefault="009314E0" w:rsidP="009314E0">
      <w:pPr>
        <w:ind w:left="720"/>
        <w:rPr>
          <w:rFonts w:asciiTheme="majorHAnsi" w:hAnsiTheme="majorHAnsi" w:cstheme="majorHAnsi"/>
          <w:b w:val="0"/>
          <w:color w:val="auto"/>
          <w:szCs w:val="28"/>
          <w:u w:val="single"/>
        </w:rPr>
      </w:pPr>
    </w:p>
    <w:p w14:paraId="38F8E6F8" w14:textId="516BABEF" w:rsidR="00595181" w:rsidRDefault="00DB2653" w:rsidP="009314E0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2AAFCE3C" wp14:editId="2D0852F3">
            <wp:simplePos x="0" y="0"/>
            <wp:positionH relativeFrom="column">
              <wp:posOffset>454484</wp:posOffset>
            </wp:positionH>
            <wp:positionV relativeFrom="paragraph">
              <wp:posOffset>163</wp:posOffset>
            </wp:positionV>
            <wp:extent cx="630936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71B0F" w14:textId="09C0E57D" w:rsidR="00595181" w:rsidRDefault="00595181" w:rsidP="009314E0">
      <w:pPr>
        <w:pStyle w:val="ListParagraph"/>
        <w:rPr>
          <w:noProof/>
        </w:rPr>
      </w:pPr>
    </w:p>
    <w:p w14:paraId="4830A009" w14:textId="637CDAE8" w:rsidR="00595181" w:rsidRDefault="00595181" w:rsidP="009314E0">
      <w:pPr>
        <w:pStyle w:val="ListParagraph"/>
        <w:rPr>
          <w:noProof/>
        </w:rPr>
      </w:pPr>
    </w:p>
    <w:p w14:paraId="47E6F3B6" w14:textId="2894BBF7" w:rsidR="00595181" w:rsidRDefault="00DB2653" w:rsidP="009314E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C25D314" wp14:editId="2F337DEA">
            <wp:simplePos x="0" y="0"/>
            <wp:positionH relativeFrom="column">
              <wp:posOffset>454484</wp:posOffset>
            </wp:positionH>
            <wp:positionV relativeFrom="paragraph">
              <wp:posOffset>264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BBF14" w14:textId="086ADF15" w:rsidR="00DB2653" w:rsidRDefault="00DB2653" w:rsidP="009314E0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06FCF030" wp14:editId="5C1AC796">
            <wp:simplePos x="0" y="0"/>
            <wp:positionH relativeFrom="column">
              <wp:posOffset>454484</wp:posOffset>
            </wp:positionH>
            <wp:positionV relativeFrom="paragraph">
              <wp:posOffset>163</wp:posOffset>
            </wp:positionV>
            <wp:extent cx="6309360" cy="3608705"/>
            <wp:effectExtent l="0" t="0" r="0" b="0"/>
            <wp:wrapTight wrapText="bothSides">
              <wp:wrapPolygon edited="0">
                <wp:start x="0" y="0"/>
                <wp:lineTo x="0" y="21437"/>
                <wp:lineTo x="21522" y="21437"/>
                <wp:lineTo x="21522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C5248" w14:textId="07FDFAC0" w:rsidR="00595181" w:rsidRDefault="00DB2653" w:rsidP="009314E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DFF342D" wp14:editId="3892AE40">
            <wp:simplePos x="0" y="0"/>
            <wp:positionH relativeFrom="column">
              <wp:posOffset>454484</wp:posOffset>
            </wp:positionH>
            <wp:positionV relativeFrom="paragraph">
              <wp:posOffset>3175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94828" w14:textId="75CB250F" w:rsidR="00DB2653" w:rsidRDefault="00DB2653" w:rsidP="009314E0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2CE910C9" wp14:editId="0EC72916">
            <wp:simplePos x="0" y="0"/>
            <wp:positionH relativeFrom="column">
              <wp:posOffset>454484</wp:posOffset>
            </wp:positionH>
            <wp:positionV relativeFrom="paragraph">
              <wp:posOffset>163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9B24E" w14:textId="0EF7D5C9" w:rsidR="00DB2653" w:rsidRDefault="00DB2653" w:rsidP="009314E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DD3D183" wp14:editId="331DEDE9">
            <wp:simplePos x="0" y="0"/>
            <wp:positionH relativeFrom="column">
              <wp:posOffset>454484</wp:posOffset>
            </wp:positionH>
            <wp:positionV relativeFrom="paragraph">
              <wp:posOffset>-509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12ED9" w14:textId="698A44E9" w:rsidR="009D51E5" w:rsidRDefault="00302543" w:rsidP="009314E0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13CFD4F" wp14:editId="2FEBFC60">
            <wp:simplePos x="0" y="0"/>
            <wp:positionH relativeFrom="column">
              <wp:posOffset>83185</wp:posOffset>
            </wp:positionH>
            <wp:positionV relativeFrom="paragraph">
              <wp:posOffset>4929505</wp:posOffset>
            </wp:positionV>
            <wp:extent cx="6309360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22" y="21436"/>
                <wp:lineTo x="21522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1E5">
        <w:rPr>
          <w:noProof/>
        </w:rPr>
        <w:drawing>
          <wp:anchor distT="0" distB="0" distL="114300" distR="114300" simplePos="0" relativeHeight="251683840" behindDoc="1" locked="0" layoutInCell="1" allowOverlap="1" wp14:anchorId="37661C5E" wp14:editId="7B5C2D3E">
            <wp:simplePos x="0" y="0"/>
            <wp:positionH relativeFrom="column">
              <wp:posOffset>454025</wp:posOffset>
            </wp:positionH>
            <wp:positionV relativeFrom="paragraph">
              <wp:posOffset>0</wp:posOffset>
            </wp:positionV>
            <wp:extent cx="6309360" cy="3660140"/>
            <wp:effectExtent l="0" t="0" r="0" b="0"/>
            <wp:wrapTight wrapText="bothSides">
              <wp:wrapPolygon edited="0">
                <wp:start x="0" y="0"/>
                <wp:lineTo x="0" y="21473"/>
                <wp:lineTo x="21522" y="21473"/>
                <wp:lineTo x="21522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874C5" w14:textId="78828D29" w:rsidR="009D51E5" w:rsidRDefault="009D51E5" w:rsidP="009314E0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76114857" wp14:editId="34A2CEFE">
            <wp:simplePos x="0" y="0"/>
            <wp:positionH relativeFrom="column">
              <wp:posOffset>454484</wp:posOffset>
            </wp:positionH>
            <wp:positionV relativeFrom="paragraph">
              <wp:posOffset>163</wp:posOffset>
            </wp:positionV>
            <wp:extent cx="630936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22" y="21543"/>
                <wp:lineTo x="21522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E5B06" w14:textId="33C71221" w:rsidR="00302543" w:rsidRDefault="00302543" w:rsidP="009314E0">
      <w:pPr>
        <w:pStyle w:val="ListParagraph"/>
        <w:rPr>
          <w:noProof/>
        </w:rPr>
      </w:pPr>
    </w:p>
    <w:p w14:paraId="770F39A7" w14:textId="6A1E04DC" w:rsidR="00302543" w:rsidRDefault="00302543" w:rsidP="009314E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098FBCE" wp14:editId="4AB8BFA9">
            <wp:simplePos x="0" y="0"/>
            <wp:positionH relativeFrom="column">
              <wp:posOffset>454484</wp:posOffset>
            </wp:positionH>
            <wp:positionV relativeFrom="paragraph">
              <wp:posOffset>4432</wp:posOffset>
            </wp:positionV>
            <wp:extent cx="6309360" cy="1835785"/>
            <wp:effectExtent l="0" t="0" r="0" b="0"/>
            <wp:wrapTight wrapText="bothSides">
              <wp:wrapPolygon edited="0">
                <wp:start x="0" y="0"/>
                <wp:lineTo x="0" y="21294"/>
                <wp:lineTo x="21522" y="21294"/>
                <wp:lineTo x="2152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D4F21" w14:textId="36C572C2" w:rsidR="00302543" w:rsidRDefault="00302543" w:rsidP="009314E0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20F8740" wp14:editId="77079187">
            <wp:simplePos x="0" y="0"/>
            <wp:positionH relativeFrom="column">
              <wp:posOffset>454484</wp:posOffset>
            </wp:positionH>
            <wp:positionV relativeFrom="paragraph">
              <wp:posOffset>641</wp:posOffset>
            </wp:positionV>
            <wp:extent cx="6309360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522" y="21421"/>
                <wp:lineTo x="21522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04CE0" w14:textId="05220366" w:rsidR="0003256E" w:rsidRDefault="0003256E" w:rsidP="009314E0">
      <w:pPr>
        <w:pStyle w:val="ListParagraph"/>
        <w:rPr>
          <w:noProof/>
        </w:rPr>
      </w:pPr>
    </w:p>
    <w:p w14:paraId="04E90140" w14:textId="79E1B9A1" w:rsidR="0003256E" w:rsidRDefault="0003256E" w:rsidP="009314E0">
      <w:pPr>
        <w:pStyle w:val="ListParagraph"/>
        <w:rPr>
          <w:noProof/>
        </w:rPr>
      </w:pPr>
    </w:p>
    <w:p w14:paraId="639B5D55" w14:textId="5A586BDB" w:rsidR="0003256E" w:rsidRDefault="0003256E" w:rsidP="009314E0">
      <w:pPr>
        <w:pStyle w:val="ListParagraph"/>
        <w:rPr>
          <w:noProof/>
        </w:rPr>
      </w:pPr>
    </w:p>
    <w:p w14:paraId="0D2E9291" w14:textId="4260206D" w:rsidR="0003256E" w:rsidRDefault="0003256E" w:rsidP="009314E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CC8D880" wp14:editId="096BB76D">
            <wp:simplePos x="0" y="0"/>
            <wp:positionH relativeFrom="column">
              <wp:posOffset>454484</wp:posOffset>
            </wp:positionH>
            <wp:positionV relativeFrom="paragraph">
              <wp:posOffset>163</wp:posOffset>
            </wp:positionV>
            <wp:extent cx="630936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22" y="21449"/>
                <wp:lineTo x="2152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42E2B" w14:textId="64B9CC68" w:rsidR="00595181" w:rsidRDefault="00595181" w:rsidP="009314E0">
      <w:pPr>
        <w:pStyle w:val="ListParagraph"/>
        <w:rPr>
          <w:noProof/>
        </w:rPr>
      </w:pPr>
    </w:p>
    <w:p w14:paraId="2A05FF94" w14:textId="700777C2" w:rsidR="009D51E5" w:rsidRDefault="009D51E5" w:rsidP="009314E0">
      <w:pPr>
        <w:pStyle w:val="ListParagraph"/>
        <w:rPr>
          <w:noProof/>
        </w:rPr>
      </w:pPr>
    </w:p>
    <w:p w14:paraId="79506447" w14:textId="165BF48A" w:rsidR="00595181" w:rsidRDefault="00595181" w:rsidP="009314E0">
      <w:pPr>
        <w:pStyle w:val="ListParagraph"/>
        <w:rPr>
          <w:noProof/>
        </w:rPr>
      </w:pPr>
    </w:p>
    <w:p w14:paraId="387BFDEF" w14:textId="44E5296D" w:rsidR="006118A9" w:rsidRDefault="006118A9" w:rsidP="009314E0">
      <w:pPr>
        <w:pStyle w:val="ListParagraph"/>
        <w:rPr>
          <w:noProof/>
        </w:rPr>
      </w:pPr>
    </w:p>
    <w:p w14:paraId="5D40C1AE" w14:textId="42E1F526" w:rsidR="006118A9" w:rsidRDefault="006118A9" w:rsidP="009314E0">
      <w:pPr>
        <w:pStyle w:val="ListParagraph"/>
        <w:rPr>
          <w:noProof/>
        </w:rPr>
      </w:pPr>
    </w:p>
    <w:p w14:paraId="2C831113" w14:textId="1B984D47" w:rsidR="00595181" w:rsidRDefault="00595181" w:rsidP="009314E0">
      <w:pPr>
        <w:pStyle w:val="ListParagraph"/>
        <w:rPr>
          <w:noProof/>
        </w:rPr>
      </w:pPr>
    </w:p>
    <w:p w14:paraId="28D5782C" w14:textId="3E65572F" w:rsidR="00595181" w:rsidRDefault="00595181" w:rsidP="009314E0">
      <w:pPr>
        <w:pStyle w:val="ListParagraph"/>
        <w:rPr>
          <w:noProof/>
        </w:rPr>
      </w:pPr>
    </w:p>
    <w:p w14:paraId="50CE8529" w14:textId="1DD74818" w:rsidR="00EF24CE" w:rsidRDefault="00EF24CE" w:rsidP="009314E0">
      <w:pPr>
        <w:pStyle w:val="ListParagraph"/>
        <w:rPr>
          <w:noProof/>
        </w:rPr>
      </w:pPr>
    </w:p>
    <w:p w14:paraId="66F57E28" w14:textId="72F5C2A2" w:rsidR="00EF24CE" w:rsidRDefault="00EF24CE" w:rsidP="009314E0">
      <w:pPr>
        <w:pStyle w:val="ListParagraph"/>
        <w:rPr>
          <w:noProof/>
        </w:rPr>
      </w:pPr>
    </w:p>
    <w:p w14:paraId="5938B597" w14:textId="6F9B3BB1" w:rsidR="00EF24CE" w:rsidRDefault="00EF24CE" w:rsidP="009314E0">
      <w:pPr>
        <w:pStyle w:val="ListParagraph"/>
        <w:rPr>
          <w:noProof/>
        </w:rPr>
      </w:pPr>
    </w:p>
    <w:p w14:paraId="314DED56" w14:textId="1596D5C9" w:rsidR="00EF24CE" w:rsidRDefault="00EF24CE" w:rsidP="009314E0">
      <w:pPr>
        <w:pStyle w:val="ListParagraph"/>
        <w:rPr>
          <w:noProof/>
        </w:rPr>
      </w:pPr>
    </w:p>
    <w:p w14:paraId="569435D1" w14:textId="0EE17CCE" w:rsidR="00EF24CE" w:rsidRDefault="00EF24CE" w:rsidP="009314E0">
      <w:pPr>
        <w:pStyle w:val="ListParagraph"/>
        <w:rPr>
          <w:noProof/>
        </w:rPr>
      </w:pPr>
    </w:p>
    <w:p w14:paraId="7B7D9132" w14:textId="1B382B5E" w:rsidR="00EF24CE" w:rsidRDefault="00EF24CE" w:rsidP="009314E0">
      <w:pPr>
        <w:pStyle w:val="ListParagraph"/>
        <w:rPr>
          <w:noProof/>
        </w:rPr>
      </w:pPr>
    </w:p>
    <w:p w14:paraId="54E486E5" w14:textId="5E17DF8C" w:rsidR="00EF24CE" w:rsidRDefault="00EF24CE" w:rsidP="009314E0">
      <w:pPr>
        <w:pStyle w:val="ListParagraph"/>
        <w:rPr>
          <w:noProof/>
        </w:rPr>
      </w:pPr>
    </w:p>
    <w:p w14:paraId="54E7EE53" w14:textId="60AED8A4" w:rsidR="00EF24CE" w:rsidRDefault="00EF24CE" w:rsidP="009314E0">
      <w:pPr>
        <w:pStyle w:val="ListParagraph"/>
        <w:rPr>
          <w:noProof/>
        </w:rPr>
      </w:pPr>
    </w:p>
    <w:p w14:paraId="2EB9FA66" w14:textId="2FC7E755" w:rsidR="00EF24CE" w:rsidRDefault="00EF24CE" w:rsidP="009314E0">
      <w:pPr>
        <w:pStyle w:val="ListParagraph"/>
        <w:rPr>
          <w:noProof/>
        </w:rPr>
      </w:pPr>
    </w:p>
    <w:p w14:paraId="23027E46" w14:textId="31B30777" w:rsidR="00EF24CE" w:rsidRDefault="00EF24CE" w:rsidP="009314E0">
      <w:pPr>
        <w:pStyle w:val="ListParagraph"/>
        <w:rPr>
          <w:noProof/>
        </w:rPr>
      </w:pPr>
    </w:p>
    <w:p w14:paraId="3C32375F" w14:textId="6D831ADD" w:rsidR="00EF24CE" w:rsidRDefault="00EF24CE" w:rsidP="009314E0">
      <w:pPr>
        <w:pStyle w:val="ListParagraph"/>
        <w:rPr>
          <w:noProof/>
        </w:rPr>
      </w:pPr>
    </w:p>
    <w:p w14:paraId="59AA8AF1" w14:textId="7EA126B9" w:rsidR="00EF24CE" w:rsidRDefault="00EF24CE" w:rsidP="009314E0">
      <w:pPr>
        <w:pStyle w:val="ListParagraph"/>
        <w:rPr>
          <w:noProof/>
        </w:rPr>
      </w:pPr>
    </w:p>
    <w:p w14:paraId="07578BFC" w14:textId="44A1F0ED" w:rsidR="00EF24CE" w:rsidRDefault="00EF24CE" w:rsidP="009314E0">
      <w:pPr>
        <w:pStyle w:val="ListParagraph"/>
        <w:rPr>
          <w:noProof/>
        </w:rPr>
      </w:pPr>
    </w:p>
    <w:p w14:paraId="13A49EA6" w14:textId="2D670505" w:rsidR="00EF24CE" w:rsidRDefault="00EF24CE" w:rsidP="009314E0">
      <w:pPr>
        <w:pStyle w:val="ListParagraph"/>
        <w:rPr>
          <w:noProof/>
        </w:rPr>
      </w:pPr>
    </w:p>
    <w:p w14:paraId="64386BED" w14:textId="63915E81" w:rsidR="00EF24CE" w:rsidRDefault="00EF24CE" w:rsidP="009314E0">
      <w:pPr>
        <w:pStyle w:val="ListParagraph"/>
        <w:rPr>
          <w:noProof/>
        </w:rPr>
      </w:pPr>
    </w:p>
    <w:p w14:paraId="5AE35AEC" w14:textId="5F23E454" w:rsidR="00EF24CE" w:rsidRDefault="00EF24CE" w:rsidP="009314E0">
      <w:pPr>
        <w:pStyle w:val="ListParagraph"/>
        <w:rPr>
          <w:noProof/>
        </w:rPr>
      </w:pPr>
    </w:p>
    <w:p w14:paraId="7EFB4720" w14:textId="08E483F3" w:rsidR="00EF24CE" w:rsidRDefault="00EF24CE" w:rsidP="009314E0">
      <w:pPr>
        <w:pStyle w:val="ListParagraph"/>
        <w:rPr>
          <w:noProof/>
        </w:rPr>
      </w:pPr>
    </w:p>
    <w:p w14:paraId="41A6B55A" w14:textId="338820C0" w:rsidR="00EF24CE" w:rsidRDefault="00EF24CE" w:rsidP="009314E0">
      <w:pPr>
        <w:pStyle w:val="ListParagraph"/>
        <w:rPr>
          <w:noProof/>
        </w:rPr>
      </w:pPr>
    </w:p>
    <w:p w14:paraId="085D448A" w14:textId="7D1B0CFD" w:rsidR="00EF24CE" w:rsidRDefault="00EF24CE" w:rsidP="009314E0">
      <w:pPr>
        <w:pStyle w:val="ListParagraph"/>
        <w:rPr>
          <w:noProof/>
        </w:rPr>
      </w:pPr>
    </w:p>
    <w:p w14:paraId="11CE4238" w14:textId="30CF1F02" w:rsidR="00EF24CE" w:rsidRDefault="00EF24CE" w:rsidP="009314E0">
      <w:pPr>
        <w:pStyle w:val="ListParagraph"/>
        <w:rPr>
          <w:noProof/>
        </w:rPr>
      </w:pPr>
    </w:p>
    <w:p w14:paraId="14E56034" w14:textId="3EA86184" w:rsidR="00EF24CE" w:rsidRDefault="00EF24CE" w:rsidP="009314E0">
      <w:pPr>
        <w:pStyle w:val="ListParagraph"/>
        <w:rPr>
          <w:noProof/>
        </w:rPr>
      </w:pPr>
    </w:p>
    <w:p w14:paraId="5CB1C863" w14:textId="2B616A17" w:rsidR="00EF24CE" w:rsidRDefault="00EF24CE" w:rsidP="009314E0">
      <w:pPr>
        <w:pStyle w:val="ListParagraph"/>
        <w:rPr>
          <w:noProof/>
        </w:rPr>
      </w:pPr>
    </w:p>
    <w:p w14:paraId="532FABF4" w14:textId="66E480F0" w:rsidR="00EF24CE" w:rsidRDefault="00EF24CE" w:rsidP="009314E0">
      <w:pPr>
        <w:pStyle w:val="ListParagraph"/>
        <w:rPr>
          <w:noProof/>
        </w:rPr>
      </w:pPr>
    </w:p>
    <w:p w14:paraId="67335419" w14:textId="372E25EA" w:rsidR="00EF24CE" w:rsidRDefault="00EF24CE" w:rsidP="009314E0">
      <w:pPr>
        <w:pStyle w:val="ListParagraph"/>
        <w:rPr>
          <w:noProof/>
        </w:rPr>
      </w:pPr>
    </w:p>
    <w:p w14:paraId="00714BE4" w14:textId="1579210E" w:rsidR="00EF24CE" w:rsidRDefault="00EF24CE" w:rsidP="009314E0">
      <w:pPr>
        <w:pStyle w:val="ListParagraph"/>
        <w:rPr>
          <w:noProof/>
        </w:rPr>
      </w:pPr>
    </w:p>
    <w:p w14:paraId="62F5C48A" w14:textId="0981DF28" w:rsidR="00EF24CE" w:rsidRDefault="00EF24CE" w:rsidP="009314E0">
      <w:pPr>
        <w:pStyle w:val="ListParagraph"/>
        <w:rPr>
          <w:noProof/>
        </w:rPr>
      </w:pPr>
    </w:p>
    <w:p w14:paraId="565AA472" w14:textId="6E639BFA" w:rsidR="00EF24CE" w:rsidRDefault="00EF24CE" w:rsidP="009314E0">
      <w:pPr>
        <w:pStyle w:val="ListParagraph"/>
        <w:rPr>
          <w:noProof/>
        </w:rPr>
      </w:pPr>
    </w:p>
    <w:p w14:paraId="7E63BB9B" w14:textId="532117D4" w:rsidR="00EF24CE" w:rsidRDefault="00EF24CE" w:rsidP="009314E0">
      <w:pPr>
        <w:pStyle w:val="ListParagraph"/>
        <w:rPr>
          <w:noProof/>
        </w:rPr>
      </w:pPr>
    </w:p>
    <w:p w14:paraId="379BF6DC" w14:textId="755A1D67" w:rsidR="00EF24CE" w:rsidRDefault="00EF24CE" w:rsidP="009314E0">
      <w:pPr>
        <w:pStyle w:val="ListParagraph"/>
        <w:rPr>
          <w:noProof/>
        </w:rPr>
      </w:pPr>
    </w:p>
    <w:p w14:paraId="1D26DD33" w14:textId="77777777" w:rsidR="00EF24CE" w:rsidRDefault="00EF24CE" w:rsidP="009314E0">
      <w:pPr>
        <w:pStyle w:val="ListParagraph"/>
        <w:rPr>
          <w:noProof/>
        </w:rPr>
      </w:pPr>
    </w:p>
    <w:p w14:paraId="036CA9E4" w14:textId="514BF46F" w:rsidR="00595181" w:rsidRDefault="00595181" w:rsidP="009314E0">
      <w:pPr>
        <w:pStyle w:val="ListParagraph"/>
        <w:rPr>
          <w:noProof/>
        </w:rPr>
      </w:pPr>
    </w:p>
    <w:p w14:paraId="35632C5C" w14:textId="180D93E4" w:rsidR="00595181" w:rsidRDefault="00595181" w:rsidP="009314E0">
      <w:pPr>
        <w:pStyle w:val="ListParagraph"/>
        <w:rPr>
          <w:noProof/>
        </w:rPr>
      </w:pPr>
    </w:p>
    <w:p w14:paraId="5ECB3973" w14:textId="2F54F76C" w:rsidR="00595181" w:rsidRDefault="007B651B" w:rsidP="009314E0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97B878C" wp14:editId="6FB56D93">
            <wp:simplePos x="0" y="0"/>
            <wp:positionH relativeFrom="column">
              <wp:posOffset>359432</wp:posOffset>
            </wp:positionH>
            <wp:positionV relativeFrom="paragraph">
              <wp:posOffset>476359</wp:posOffset>
            </wp:positionV>
            <wp:extent cx="6309360" cy="3140710"/>
            <wp:effectExtent l="0" t="0" r="0" b="2540"/>
            <wp:wrapTight wrapText="bothSides">
              <wp:wrapPolygon edited="0"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ABB71" w14:textId="3625629D" w:rsidR="009314E0" w:rsidRPr="005E073C" w:rsidRDefault="007B651B" w:rsidP="009314E0">
      <w:pPr>
        <w:pStyle w:val="ListParagraph"/>
        <w:rPr>
          <w:rFonts w:asciiTheme="majorHAnsi" w:hAnsiTheme="majorHAnsi" w:cstheme="majorHAnsi"/>
          <w:b w:val="0"/>
          <w:color w:val="auto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008BB90C" wp14:editId="1BFDDC77">
            <wp:simplePos x="0" y="0"/>
            <wp:positionH relativeFrom="column">
              <wp:posOffset>213842</wp:posOffset>
            </wp:positionH>
            <wp:positionV relativeFrom="paragraph">
              <wp:posOffset>554245</wp:posOffset>
            </wp:positionV>
            <wp:extent cx="630936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538DE05" wp14:editId="39429E44">
            <wp:simplePos x="0" y="0"/>
            <wp:positionH relativeFrom="column">
              <wp:posOffset>201777</wp:posOffset>
            </wp:positionH>
            <wp:positionV relativeFrom="paragraph">
              <wp:posOffset>615249</wp:posOffset>
            </wp:positionV>
            <wp:extent cx="6309360" cy="3391535"/>
            <wp:effectExtent l="0" t="0" r="0" b="0"/>
            <wp:wrapTight wrapText="bothSides">
              <wp:wrapPolygon edited="0">
                <wp:start x="0" y="0"/>
                <wp:lineTo x="0" y="21475"/>
                <wp:lineTo x="21522" y="21475"/>
                <wp:lineTo x="2152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606">
        <w:rPr>
          <w:noProof/>
        </w:rPr>
        <w:drawing>
          <wp:anchor distT="0" distB="0" distL="114300" distR="114300" simplePos="0" relativeHeight="251676672" behindDoc="1" locked="0" layoutInCell="1" allowOverlap="1" wp14:anchorId="2D08F378" wp14:editId="16CF66C4">
            <wp:simplePos x="0" y="0"/>
            <wp:positionH relativeFrom="column">
              <wp:posOffset>182276</wp:posOffset>
            </wp:positionH>
            <wp:positionV relativeFrom="paragraph">
              <wp:posOffset>5791345</wp:posOffset>
            </wp:positionV>
            <wp:extent cx="6309360" cy="2529205"/>
            <wp:effectExtent l="0" t="0" r="0" b="4445"/>
            <wp:wrapTight wrapText="bothSides">
              <wp:wrapPolygon edited="0">
                <wp:start x="0" y="0"/>
                <wp:lineTo x="0" y="21475"/>
                <wp:lineTo x="21522" y="21475"/>
                <wp:lineTo x="21522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14E0" w:rsidRPr="005E073C" w:rsidSect="00DF027C">
      <w:headerReference w:type="default" r:id="rId62"/>
      <w:footerReference w:type="default" r:id="rId6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103AB" w14:textId="77777777" w:rsidR="00C858A7" w:rsidRDefault="00C858A7">
      <w:r>
        <w:separator/>
      </w:r>
    </w:p>
    <w:p w14:paraId="4286A51E" w14:textId="77777777" w:rsidR="00C858A7" w:rsidRDefault="00C858A7"/>
  </w:endnote>
  <w:endnote w:type="continuationSeparator" w:id="0">
    <w:p w14:paraId="4009409C" w14:textId="77777777" w:rsidR="00C858A7" w:rsidRDefault="00C858A7">
      <w:r>
        <w:continuationSeparator/>
      </w:r>
    </w:p>
    <w:p w14:paraId="3E0086F3" w14:textId="77777777" w:rsidR="00C858A7" w:rsidRDefault="00C858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ED08AD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E72C862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3A9DE" w14:textId="77777777" w:rsidR="00C858A7" w:rsidRDefault="00C858A7">
      <w:r>
        <w:separator/>
      </w:r>
    </w:p>
    <w:p w14:paraId="02388717" w14:textId="77777777" w:rsidR="00C858A7" w:rsidRDefault="00C858A7"/>
  </w:footnote>
  <w:footnote w:type="continuationSeparator" w:id="0">
    <w:p w14:paraId="05BDEDC7" w14:textId="77777777" w:rsidR="00C858A7" w:rsidRDefault="00C858A7">
      <w:r>
        <w:continuationSeparator/>
      </w:r>
    </w:p>
    <w:p w14:paraId="625795C7" w14:textId="77777777" w:rsidR="00C858A7" w:rsidRDefault="00C858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D5AF9D2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70D1E94" w14:textId="77777777" w:rsidR="00D077E9" w:rsidRDefault="00D077E9">
          <w:pPr>
            <w:pStyle w:val="Header"/>
          </w:pPr>
        </w:p>
      </w:tc>
    </w:tr>
  </w:tbl>
  <w:p w14:paraId="162EAFE7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832AC"/>
    <w:multiLevelType w:val="hybridMultilevel"/>
    <w:tmpl w:val="A85EC836"/>
    <w:lvl w:ilvl="0" w:tplc="3B5CA364">
      <w:start w:val="2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  <w:u w:val="none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E70158"/>
    <w:multiLevelType w:val="hybridMultilevel"/>
    <w:tmpl w:val="ABAA269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40D11"/>
    <w:multiLevelType w:val="hybridMultilevel"/>
    <w:tmpl w:val="ABAA269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84E98"/>
    <w:multiLevelType w:val="hybridMultilevel"/>
    <w:tmpl w:val="33162FBE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B2B75"/>
    <w:multiLevelType w:val="hybridMultilevel"/>
    <w:tmpl w:val="ABAA269A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5030A0D"/>
    <w:multiLevelType w:val="hybridMultilevel"/>
    <w:tmpl w:val="ABAA269A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643EDB"/>
    <w:multiLevelType w:val="hybridMultilevel"/>
    <w:tmpl w:val="ABAA269A"/>
    <w:lvl w:ilvl="0" w:tplc="1C09000F">
      <w:start w:val="1"/>
      <w:numFmt w:val="decimal"/>
      <w:lvlText w:val="%1."/>
      <w:lvlJc w:val="left"/>
      <w:pPr>
        <w:ind w:left="1800" w:hanging="360"/>
      </w:pPr>
    </w:lvl>
    <w:lvl w:ilvl="1" w:tplc="1C090019" w:tentative="1">
      <w:start w:val="1"/>
      <w:numFmt w:val="lowerLetter"/>
      <w:lvlText w:val="%2."/>
      <w:lvlJc w:val="left"/>
      <w:pPr>
        <w:ind w:left="2520" w:hanging="360"/>
      </w:pPr>
    </w:lvl>
    <w:lvl w:ilvl="2" w:tplc="1C09001B" w:tentative="1">
      <w:start w:val="1"/>
      <w:numFmt w:val="lowerRoman"/>
      <w:lvlText w:val="%3."/>
      <w:lvlJc w:val="right"/>
      <w:pPr>
        <w:ind w:left="3240" w:hanging="180"/>
      </w:pPr>
    </w:lvl>
    <w:lvl w:ilvl="3" w:tplc="1C09000F" w:tentative="1">
      <w:start w:val="1"/>
      <w:numFmt w:val="decimal"/>
      <w:lvlText w:val="%4."/>
      <w:lvlJc w:val="left"/>
      <w:pPr>
        <w:ind w:left="3960" w:hanging="360"/>
      </w:pPr>
    </w:lvl>
    <w:lvl w:ilvl="4" w:tplc="1C090019" w:tentative="1">
      <w:start w:val="1"/>
      <w:numFmt w:val="lowerLetter"/>
      <w:lvlText w:val="%5."/>
      <w:lvlJc w:val="left"/>
      <w:pPr>
        <w:ind w:left="4680" w:hanging="360"/>
      </w:pPr>
    </w:lvl>
    <w:lvl w:ilvl="5" w:tplc="1C09001B" w:tentative="1">
      <w:start w:val="1"/>
      <w:numFmt w:val="lowerRoman"/>
      <w:lvlText w:val="%6."/>
      <w:lvlJc w:val="right"/>
      <w:pPr>
        <w:ind w:left="5400" w:hanging="180"/>
      </w:pPr>
    </w:lvl>
    <w:lvl w:ilvl="6" w:tplc="1C09000F" w:tentative="1">
      <w:start w:val="1"/>
      <w:numFmt w:val="decimal"/>
      <w:lvlText w:val="%7."/>
      <w:lvlJc w:val="left"/>
      <w:pPr>
        <w:ind w:left="6120" w:hanging="360"/>
      </w:pPr>
    </w:lvl>
    <w:lvl w:ilvl="7" w:tplc="1C090019" w:tentative="1">
      <w:start w:val="1"/>
      <w:numFmt w:val="lowerLetter"/>
      <w:lvlText w:val="%8."/>
      <w:lvlJc w:val="left"/>
      <w:pPr>
        <w:ind w:left="6840" w:hanging="360"/>
      </w:pPr>
    </w:lvl>
    <w:lvl w:ilvl="8" w:tplc="1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B3C3D9D"/>
    <w:multiLevelType w:val="hybridMultilevel"/>
    <w:tmpl w:val="ABAA269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04347"/>
    <w:multiLevelType w:val="hybridMultilevel"/>
    <w:tmpl w:val="04B6021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A7"/>
    <w:rsid w:val="00011FB6"/>
    <w:rsid w:val="0002482E"/>
    <w:rsid w:val="0003256E"/>
    <w:rsid w:val="00050324"/>
    <w:rsid w:val="000A0150"/>
    <w:rsid w:val="000B58E3"/>
    <w:rsid w:val="000E63C9"/>
    <w:rsid w:val="000F1204"/>
    <w:rsid w:val="00130E9D"/>
    <w:rsid w:val="00133737"/>
    <w:rsid w:val="00150A6D"/>
    <w:rsid w:val="00174E09"/>
    <w:rsid w:val="00185B35"/>
    <w:rsid w:val="001A75A7"/>
    <w:rsid w:val="001B6E62"/>
    <w:rsid w:val="001C451B"/>
    <w:rsid w:val="001D186A"/>
    <w:rsid w:val="001F012D"/>
    <w:rsid w:val="001F2BC8"/>
    <w:rsid w:val="001F5F6B"/>
    <w:rsid w:val="002175D2"/>
    <w:rsid w:val="00226103"/>
    <w:rsid w:val="00243EBC"/>
    <w:rsid w:val="00246A35"/>
    <w:rsid w:val="00256D43"/>
    <w:rsid w:val="0027107A"/>
    <w:rsid w:val="00284348"/>
    <w:rsid w:val="002950F0"/>
    <w:rsid w:val="002E6AC0"/>
    <w:rsid w:val="002F51F5"/>
    <w:rsid w:val="002F56E5"/>
    <w:rsid w:val="002F5FAB"/>
    <w:rsid w:val="00302543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74023"/>
    <w:rsid w:val="004B21A5"/>
    <w:rsid w:val="005037F0"/>
    <w:rsid w:val="00516A86"/>
    <w:rsid w:val="005275F6"/>
    <w:rsid w:val="00566CD4"/>
    <w:rsid w:val="00572102"/>
    <w:rsid w:val="005753B0"/>
    <w:rsid w:val="00595181"/>
    <w:rsid w:val="005E073C"/>
    <w:rsid w:val="005F1BB0"/>
    <w:rsid w:val="006118A9"/>
    <w:rsid w:val="00656C4D"/>
    <w:rsid w:val="006A5271"/>
    <w:rsid w:val="006E5716"/>
    <w:rsid w:val="00714ECC"/>
    <w:rsid w:val="00723ECD"/>
    <w:rsid w:val="007302B3"/>
    <w:rsid w:val="00730733"/>
    <w:rsid w:val="00730E3A"/>
    <w:rsid w:val="00736AAF"/>
    <w:rsid w:val="00765B2A"/>
    <w:rsid w:val="00783645"/>
    <w:rsid w:val="00783A34"/>
    <w:rsid w:val="00793C08"/>
    <w:rsid w:val="007B651B"/>
    <w:rsid w:val="007C6B52"/>
    <w:rsid w:val="007D16C5"/>
    <w:rsid w:val="007E0A6A"/>
    <w:rsid w:val="008355F5"/>
    <w:rsid w:val="00836030"/>
    <w:rsid w:val="00856F1B"/>
    <w:rsid w:val="00862FE4"/>
    <w:rsid w:val="0086389A"/>
    <w:rsid w:val="00864DD7"/>
    <w:rsid w:val="0087605E"/>
    <w:rsid w:val="00880606"/>
    <w:rsid w:val="008B1FEE"/>
    <w:rsid w:val="00903C32"/>
    <w:rsid w:val="00916B16"/>
    <w:rsid w:val="009173B9"/>
    <w:rsid w:val="009314E0"/>
    <w:rsid w:val="0093335D"/>
    <w:rsid w:val="0093613E"/>
    <w:rsid w:val="00943026"/>
    <w:rsid w:val="009616D2"/>
    <w:rsid w:val="00966B81"/>
    <w:rsid w:val="00970123"/>
    <w:rsid w:val="009A4A09"/>
    <w:rsid w:val="009A5507"/>
    <w:rsid w:val="009A73F9"/>
    <w:rsid w:val="009C7720"/>
    <w:rsid w:val="009D51E5"/>
    <w:rsid w:val="00A0301D"/>
    <w:rsid w:val="00A15ADD"/>
    <w:rsid w:val="00A23AFA"/>
    <w:rsid w:val="00A31B3E"/>
    <w:rsid w:val="00A532F3"/>
    <w:rsid w:val="00A8489E"/>
    <w:rsid w:val="00AB6EDD"/>
    <w:rsid w:val="00AC29F3"/>
    <w:rsid w:val="00B1159B"/>
    <w:rsid w:val="00B20DA4"/>
    <w:rsid w:val="00B231E5"/>
    <w:rsid w:val="00B539D3"/>
    <w:rsid w:val="00B822AE"/>
    <w:rsid w:val="00BA0462"/>
    <w:rsid w:val="00BB2F42"/>
    <w:rsid w:val="00C02B87"/>
    <w:rsid w:val="00C25816"/>
    <w:rsid w:val="00C4086D"/>
    <w:rsid w:val="00C449FB"/>
    <w:rsid w:val="00C55D96"/>
    <w:rsid w:val="00C858A7"/>
    <w:rsid w:val="00CA1896"/>
    <w:rsid w:val="00CB5B28"/>
    <w:rsid w:val="00CD3BCE"/>
    <w:rsid w:val="00CD6C1E"/>
    <w:rsid w:val="00CF5371"/>
    <w:rsid w:val="00D0323A"/>
    <w:rsid w:val="00D0559F"/>
    <w:rsid w:val="00D077E9"/>
    <w:rsid w:val="00D42CB7"/>
    <w:rsid w:val="00D50CA4"/>
    <w:rsid w:val="00D5413D"/>
    <w:rsid w:val="00D570A9"/>
    <w:rsid w:val="00D70D02"/>
    <w:rsid w:val="00D770C7"/>
    <w:rsid w:val="00D849A7"/>
    <w:rsid w:val="00D86945"/>
    <w:rsid w:val="00D90290"/>
    <w:rsid w:val="00DB2653"/>
    <w:rsid w:val="00DD152F"/>
    <w:rsid w:val="00DE213F"/>
    <w:rsid w:val="00DF027C"/>
    <w:rsid w:val="00E00A32"/>
    <w:rsid w:val="00E22ACD"/>
    <w:rsid w:val="00E46952"/>
    <w:rsid w:val="00E620B0"/>
    <w:rsid w:val="00E81B40"/>
    <w:rsid w:val="00E81DAD"/>
    <w:rsid w:val="00EF062E"/>
    <w:rsid w:val="00EF24CE"/>
    <w:rsid w:val="00EF555B"/>
    <w:rsid w:val="00F027BB"/>
    <w:rsid w:val="00F11DCF"/>
    <w:rsid w:val="00F162EA"/>
    <w:rsid w:val="00F52D27"/>
    <w:rsid w:val="00F83527"/>
    <w:rsid w:val="00F86FF9"/>
    <w:rsid w:val="00FB6F19"/>
    <w:rsid w:val="00FC034C"/>
    <w:rsid w:val="00FD3BF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,"/>
  <w14:docId w14:val="03E1A0D4"/>
  <w15:docId w15:val="{A891D9F2-6593-4853-8370-4C485B3A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6D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856F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Level3">
    <w:name w:val="Level 3"/>
    <w:basedOn w:val="TOC3"/>
    <w:link w:val="Level3CharChar"/>
    <w:qFormat/>
    <w:rsid w:val="007E0A6A"/>
    <w:pPr>
      <w:tabs>
        <w:tab w:val="right" w:leader="dot" w:pos="8630"/>
      </w:tabs>
      <w:spacing w:after="0" w:line="240" w:lineRule="auto"/>
      <w:ind w:left="400"/>
    </w:pPr>
    <w:rPr>
      <w:rFonts w:asciiTheme="majorHAnsi" w:eastAsia="Times New Roman" w:hAnsiTheme="majorHAnsi" w:cs="Times New Roman"/>
      <w:b w:val="0"/>
      <w:i/>
      <w:iCs/>
      <w:color w:val="auto"/>
      <w:sz w:val="20"/>
      <w:szCs w:val="20"/>
    </w:rPr>
  </w:style>
  <w:style w:type="paragraph" w:customStyle="1" w:styleId="TOCTitle">
    <w:name w:val="TOC Title"/>
    <w:basedOn w:val="Normal"/>
    <w:qFormat/>
    <w:rsid w:val="007E0A6A"/>
    <w:pPr>
      <w:spacing w:after="240" w:line="240" w:lineRule="auto"/>
      <w:jc w:val="center"/>
    </w:pPr>
    <w:rPr>
      <w:rFonts w:asciiTheme="majorHAnsi" w:eastAsia="Times New Roman" w:hAnsiTheme="majorHAnsi" w:cs="Times New Roman"/>
      <w:color w:val="auto"/>
      <w:sz w:val="24"/>
      <w:szCs w:val="24"/>
    </w:rPr>
  </w:style>
  <w:style w:type="character" w:customStyle="1" w:styleId="Level3CharChar">
    <w:name w:val="Level 3 Char Char"/>
    <w:basedOn w:val="DefaultParagraphFont"/>
    <w:link w:val="Level3"/>
    <w:rsid w:val="007E0A6A"/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Level1">
    <w:name w:val="Level 1"/>
    <w:basedOn w:val="TOC1"/>
    <w:link w:val="Level1Char"/>
    <w:qFormat/>
    <w:rsid w:val="007E0A6A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Cs/>
      <w:caps/>
      <w:color w:val="auto"/>
      <w:sz w:val="20"/>
      <w:szCs w:val="20"/>
    </w:rPr>
  </w:style>
  <w:style w:type="character" w:customStyle="1" w:styleId="Level1Char">
    <w:name w:val="Level 1 Char"/>
    <w:basedOn w:val="DefaultParagraphFont"/>
    <w:link w:val="Level1"/>
    <w:rsid w:val="007E0A6A"/>
    <w:rPr>
      <w:rFonts w:asciiTheme="majorHAnsi" w:eastAsia="Times New Roman" w:hAnsiTheme="majorHAnsi" w:cs="Times New Roman"/>
      <w:b/>
      <w:bCs/>
      <w:caps/>
      <w:sz w:val="20"/>
      <w:szCs w:val="20"/>
    </w:rPr>
  </w:style>
  <w:style w:type="paragraph" w:customStyle="1" w:styleId="Level2">
    <w:name w:val="Level 2"/>
    <w:basedOn w:val="TOC2"/>
    <w:link w:val="Level2Char"/>
    <w:qFormat/>
    <w:rsid w:val="007E0A6A"/>
    <w:pPr>
      <w:tabs>
        <w:tab w:val="right" w:leader="dot" w:pos="8630"/>
      </w:tabs>
      <w:spacing w:after="0" w:line="240" w:lineRule="auto"/>
      <w:ind w:left="200"/>
    </w:pPr>
    <w:rPr>
      <w:rFonts w:asciiTheme="majorHAnsi" w:eastAsia="Times New Roman" w:hAnsiTheme="majorHAnsi" w:cs="Times New Roman"/>
      <w:b w:val="0"/>
      <w:smallCaps/>
      <w:color w:val="000000"/>
      <w:sz w:val="20"/>
      <w:szCs w:val="20"/>
    </w:rPr>
  </w:style>
  <w:style w:type="character" w:customStyle="1" w:styleId="Level2Char">
    <w:name w:val="Level 2 Char"/>
    <w:basedOn w:val="DefaultParagraphFont"/>
    <w:link w:val="Level2"/>
    <w:rsid w:val="007E0A6A"/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99"/>
    <w:semiHidden/>
    <w:unhideWhenUsed/>
    <w:rsid w:val="007E0A6A"/>
    <w:pPr>
      <w:spacing w:after="100"/>
      <w:ind w:left="560"/>
    </w:pPr>
  </w:style>
  <w:style w:type="paragraph" w:styleId="TOC1">
    <w:name w:val="toc 1"/>
    <w:basedOn w:val="Normal"/>
    <w:next w:val="Normal"/>
    <w:autoRedefine/>
    <w:uiPriority w:val="99"/>
    <w:semiHidden/>
    <w:unhideWhenUsed/>
    <w:rsid w:val="007E0A6A"/>
    <w:pPr>
      <w:spacing w:after="100"/>
    </w:pPr>
  </w:style>
  <w:style w:type="paragraph" w:styleId="TOC2">
    <w:name w:val="toc 2"/>
    <w:basedOn w:val="Normal"/>
    <w:next w:val="Normal"/>
    <w:autoRedefine/>
    <w:uiPriority w:val="99"/>
    <w:semiHidden/>
    <w:unhideWhenUsed/>
    <w:rsid w:val="007E0A6A"/>
    <w:pPr>
      <w:spacing w:after="100"/>
      <w:ind w:left="280"/>
    </w:pPr>
  </w:style>
  <w:style w:type="character" w:customStyle="1" w:styleId="Heading3Char">
    <w:name w:val="Heading 3 Char"/>
    <w:basedOn w:val="DefaultParagraphFont"/>
    <w:link w:val="Heading3"/>
    <w:uiPriority w:val="5"/>
    <w:rsid w:val="00856F1B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217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ne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8D5B0D61CA74029AF99CF7D5D511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D589B-5FFE-45D4-90D9-F937D9FDFDB9}"/>
      </w:docPartPr>
      <w:docPartBody>
        <w:p w:rsidR="00C50FFC" w:rsidRDefault="00BC4E04">
          <w:pPr>
            <w:pStyle w:val="F8D5B0D61CA74029AF99CF7D5D511E1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2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86DD9B86C14B43009C8695D31F794A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D0D372-BB03-4D2F-9D0A-8E05E020AF31}"/>
      </w:docPartPr>
      <w:docPartBody>
        <w:p w:rsidR="00C50FFC" w:rsidRDefault="00BC4E04">
          <w:pPr>
            <w:pStyle w:val="86DD9B86C14B43009C8695D31F794AF3"/>
          </w:pPr>
          <w:r>
            <w:t>COMPANY NAME</w:t>
          </w:r>
        </w:p>
      </w:docPartBody>
    </w:docPart>
    <w:docPart>
      <w:docPartPr>
        <w:name w:val="0A7E301F8A684688A7CCAACF2A4FDC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C656CE-7FC4-4B96-8680-D87563CA6CB6}"/>
      </w:docPartPr>
      <w:docPartBody>
        <w:p w:rsidR="00C50FFC" w:rsidRDefault="00BC4E04">
          <w:pPr>
            <w:pStyle w:val="0A7E301F8A684688A7CCAACF2A4FDC01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E04"/>
    <w:rsid w:val="00BC4E04"/>
    <w:rsid w:val="00C5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F8D5B0D61CA74029AF99CF7D5D511E16">
    <w:name w:val="F8D5B0D61CA74029AF99CF7D5D511E16"/>
  </w:style>
  <w:style w:type="paragraph" w:customStyle="1" w:styleId="86DD9B86C14B43009C8695D31F794AF3">
    <w:name w:val="86DD9B86C14B43009C8695D31F794AF3"/>
  </w:style>
  <w:style w:type="paragraph" w:customStyle="1" w:styleId="0A7E301F8A684688A7CCAACF2A4FDC01">
    <w:name w:val="0A7E301F8A684688A7CCAACF2A4FDC01"/>
  </w:style>
  <w:style w:type="paragraph" w:customStyle="1" w:styleId="11C55C12E8A046C7BC94C9DC7B85B1D9">
    <w:name w:val="11C55C12E8A046C7BC94C9DC7B85B1D9"/>
  </w:style>
  <w:style w:type="paragraph" w:customStyle="1" w:styleId="F953D473510B4FDC904D47222DE2AA98">
    <w:name w:val="F953D473510B4FDC904D47222DE2AA98"/>
  </w:style>
  <w:style w:type="paragraph" w:customStyle="1" w:styleId="29630D15E8E04DC08AB60A803DDB1061">
    <w:name w:val="29630D15E8E04DC08AB60A803DDB1061"/>
  </w:style>
  <w:style w:type="paragraph" w:customStyle="1" w:styleId="37E1851332B740A5A38994320B703621">
    <w:name w:val="37E1851332B740A5A38994320B703621"/>
  </w:style>
  <w:style w:type="paragraph" w:customStyle="1" w:styleId="70520A174F344C9CB67D53BD15A925EB">
    <w:name w:val="70520A174F344C9CB67D53BD15A925EB"/>
  </w:style>
  <w:style w:type="paragraph" w:customStyle="1" w:styleId="Level1">
    <w:name w:val="Level 1"/>
    <w:basedOn w:val="TOC1"/>
    <w:link w:val="Level1Char"/>
    <w:rsid w:val="00C50FFC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/>
      <w:bCs/>
      <w:caps/>
      <w:sz w:val="20"/>
      <w:szCs w:val="20"/>
      <w:lang w:val="en-US" w:eastAsia="en-US"/>
    </w:rPr>
  </w:style>
  <w:style w:type="character" w:customStyle="1" w:styleId="Level1Char">
    <w:name w:val="Level 1 Char"/>
    <w:basedOn w:val="DefaultParagraphFont"/>
    <w:link w:val="Level1"/>
    <w:rsid w:val="00C50FFC"/>
    <w:rPr>
      <w:rFonts w:asciiTheme="majorHAnsi" w:eastAsia="Times New Roman" w:hAnsiTheme="majorHAnsi" w:cs="Times New Roman"/>
      <w:b/>
      <w:bCs/>
      <w:caps/>
      <w:sz w:val="20"/>
      <w:szCs w:val="20"/>
      <w:lang w:val="en-US"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C4E04"/>
    <w:pPr>
      <w:spacing w:after="100"/>
    </w:pPr>
  </w:style>
  <w:style w:type="paragraph" w:customStyle="1" w:styleId="E0ACC5A9BAFA4B4699D1A87031D7F05E">
    <w:name w:val="E0ACC5A9BAFA4B4699D1A87031D7F05E"/>
    <w:rsid w:val="00BC4E04"/>
  </w:style>
  <w:style w:type="paragraph" w:customStyle="1" w:styleId="E4DC81B6EC914996AA12283D13837C0F">
    <w:name w:val="E4DC81B6EC914996AA12283D13837C0F"/>
    <w:rsid w:val="00BC4E04"/>
  </w:style>
  <w:style w:type="paragraph" w:customStyle="1" w:styleId="Level2">
    <w:name w:val="Level 2"/>
    <w:basedOn w:val="TOC2"/>
    <w:link w:val="Level2Char"/>
    <w:rsid w:val="00C50FFC"/>
    <w:pPr>
      <w:spacing w:after="0" w:line="240" w:lineRule="auto"/>
      <w:ind w:left="200"/>
    </w:pPr>
    <w:rPr>
      <w:rFonts w:asciiTheme="majorHAnsi" w:eastAsia="Times New Roman" w:hAnsiTheme="majorHAnsi" w:cs="Times New Roman"/>
      <w:smallCaps/>
      <w:sz w:val="20"/>
      <w:szCs w:val="20"/>
      <w:lang w:val="en-US" w:eastAsia="en-US"/>
    </w:rPr>
  </w:style>
  <w:style w:type="character" w:customStyle="1" w:styleId="Level2Char">
    <w:name w:val="Level 2 Char"/>
    <w:basedOn w:val="DefaultParagraphFont"/>
    <w:link w:val="Level2"/>
    <w:rsid w:val="00C50FFC"/>
    <w:rPr>
      <w:rFonts w:asciiTheme="majorHAnsi" w:eastAsia="Times New Roman" w:hAnsiTheme="majorHAnsi" w:cs="Times New Roman"/>
      <w:smallCaps/>
      <w:sz w:val="20"/>
      <w:szCs w:val="20"/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C4E04"/>
    <w:pPr>
      <w:spacing w:after="100"/>
      <w:ind w:left="220"/>
    </w:pPr>
  </w:style>
  <w:style w:type="paragraph" w:customStyle="1" w:styleId="961DFDDDB3134740B7C4BB377B43F7B5">
    <w:name w:val="961DFDDDB3134740B7C4BB377B43F7B5"/>
    <w:rsid w:val="00BC4E04"/>
  </w:style>
  <w:style w:type="paragraph" w:customStyle="1" w:styleId="6D183E44B35F457F997A5D848382FB32">
    <w:name w:val="6D183E44B35F457F997A5D848382FB32"/>
    <w:rsid w:val="00BC4E04"/>
  </w:style>
  <w:style w:type="paragraph" w:customStyle="1" w:styleId="Level3">
    <w:name w:val="Level 3"/>
    <w:basedOn w:val="TOC3"/>
    <w:link w:val="Level3CharChar"/>
    <w:rsid w:val="00BC4E04"/>
    <w:pPr>
      <w:spacing w:after="0" w:line="240" w:lineRule="auto"/>
      <w:ind w:left="400"/>
    </w:pPr>
    <w:rPr>
      <w:rFonts w:asciiTheme="majorHAnsi" w:eastAsia="Times New Roman" w:hAnsiTheme="majorHAnsi" w:cs="Times New Roman"/>
      <w:i/>
      <w:iCs/>
      <w:sz w:val="20"/>
      <w:szCs w:val="20"/>
      <w:lang w:val="en-US" w:eastAsia="en-US"/>
    </w:rPr>
  </w:style>
  <w:style w:type="character" w:customStyle="1" w:styleId="Level3CharChar">
    <w:name w:val="Level 3 Char Char"/>
    <w:basedOn w:val="DefaultParagraphFont"/>
    <w:link w:val="Level3"/>
    <w:rsid w:val="00BC4E04"/>
    <w:rPr>
      <w:rFonts w:asciiTheme="majorHAnsi" w:eastAsia="Times New Roman" w:hAnsiTheme="majorHAnsi" w:cs="Times New Roman"/>
      <w:i/>
      <w:iCs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C4E04"/>
    <w:pPr>
      <w:spacing w:after="100"/>
      <w:ind w:left="440"/>
    </w:pPr>
  </w:style>
  <w:style w:type="paragraph" w:customStyle="1" w:styleId="0B9D7DD85FB549D396003733EA151CC4">
    <w:name w:val="0B9D7DD85FB549D396003733EA151CC4"/>
    <w:rsid w:val="00BC4E04"/>
  </w:style>
  <w:style w:type="paragraph" w:customStyle="1" w:styleId="232D7B3467C3458FB5F1B476120062D6">
    <w:name w:val="232D7B3467C3458FB5F1B476120062D6"/>
    <w:rsid w:val="00BC4E04"/>
  </w:style>
  <w:style w:type="paragraph" w:customStyle="1" w:styleId="B7C57DC31CDA4BEB812B4338F857E08A">
    <w:name w:val="B7C57DC31CDA4BEB812B4338F857E08A"/>
    <w:rsid w:val="00BC4E04"/>
  </w:style>
  <w:style w:type="paragraph" w:customStyle="1" w:styleId="464C4F0FBA6D49A0A806FBE7CCC88229">
    <w:name w:val="464C4F0FBA6D49A0A806FBE7CCC88229"/>
    <w:rsid w:val="00BC4E04"/>
  </w:style>
  <w:style w:type="paragraph" w:customStyle="1" w:styleId="C61B84F8D09843588F81C32BFCFBBDD5">
    <w:name w:val="C61B84F8D09843588F81C32BFCFBBDD5"/>
    <w:rsid w:val="00BC4E04"/>
  </w:style>
  <w:style w:type="paragraph" w:customStyle="1" w:styleId="332F40DCDF3445E1A87D57E2C0EFC321">
    <w:name w:val="332F40DCDF3445E1A87D57E2C0EFC321"/>
    <w:rsid w:val="00BC4E04"/>
  </w:style>
  <w:style w:type="paragraph" w:customStyle="1" w:styleId="0826B596D43644FC9F3C14F6E3CFDF8D">
    <w:name w:val="0826B596D43644FC9F3C14F6E3CFDF8D"/>
    <w:rsid w:val="00BC4E04"/>
  </w:style>
  <w:style w:type="paragraph" w:customStyle="1" w:styleId="8051BA3B6B334303AC8249BCA418E2A1">
    <w:name w:val="8051BA3B6B334303AC8249BCA418E2A1"/>
    <w:rsid w:val="00BC4E04"/>
  </w:style>
  <w:style w:type="paragraph" w:customStyle="1" w:styleId="61C3E691AB9C4D32973C3F0F9B8DBFA2">
    <w:name w:val="61C3E691AB9C4D32973C3F0F9B8DBFA2"/>
    <w:rsid w:val="00BC4E04"/>
  </w:style>
  <w:style w:type="paragraph" w:customStyle="1" w:styleId="280980DAFBAE42B8B45717E8DBC5D65D">
    <w:name w:val="280980DAFBAE42B8B45717E8DBC5D65D"/>
    <w:rsid w:val="00BC4E04"/>
  </w:style>
  <w:style w:type="paragraph" w:customStyle="1" w:styleId="CD39EF29E50B4A959482D7A855FC427D">
    <w:name w:val="CD39EF29E50B4A959482D7A855FC427D"/>
    <w:rsid w:val="00BC4E04"/>
  </w:style>
  <w:style w:type="paragraph" w:customStyle="1" w:styleId="4B354BBCFB6344D6B04538C3E2970E49">
    <w:name w:val="4B354BBCFB6344D6B04538C3E2970E49"/>
    <w:rsid w:val="00BC4E04"/>
  </w:style>
  <w:style w:type="paragraph" w:customStyle="1" w:styleId="C5DAFEAC1A114C4BB1D0FACAF66B3C16">
    <w:name w:val="C5DAFEAC1A114C4BB1D0FACAF66B3C16"/>
    <w:rsid w:val="00BC4E04"/>
  </w:style>
  <w:style w:type="paragraph" w:customStyle="1" w:styleId="9EA0397E9C9146D699DE7B34E2AC0182">
    <w:name w:val="9EA0397E9C9146D699DE7B34E2AC0182"/>
    <w:rsid w:val="00BC4E04"/>
  </w:style>
  <w:style w:type="paragraph" w:customStyle="1" w:styleId="CBF94C3084D74395967E3A02255FE88F">
    <w:name w:val="CBF94C3084D74395967E3A02255FE88F"/>
    <w:rsid w:val="00BC4E04"/>
  </w:style>
  <w:style w:type="paragraph" w:customStyle="1" w:styleId="ADA26B11F29145B1878437C0568C17D5">
    <w:name w:val="ADA26B11F29145B1878437C0568C17D5"/>
    <w:rsid w:val="00BC4E04"/>
  </w:style>
  <w:style w:type="paragraph" w:customStyle="1" w:styleId="D2E4BBEB9EB7468E901EBAF7D8217E07">
    <w:name w:val="D2E4BBEB9EB7468E901EBAF7D8217E07"/>
    <w:rsid w:val="00BC4E04"/>
  </w:style>
  <w:style w:type="paragraph" w:customStyle="1" w:styleId="1E9786ED40474ED3A15C0B4E2C43F408">
    <w:name w:val="1E9786ED40474ED3A15C0B4E2C43F408"/>
    <w:rsid w:val="00BC4E04"/>
  </w:style>
  <w:style w:type="paragraph" w:customStyle="1" w:styleId="73BA69E297FF48C9B57A4218283565C0">
    <w:name w:val="73BA69E297FF48C9B57A4218283565C0"/>
    <w:rsid w:val="00BC4E04"/>
  </w:style>
  <w:style w:type="paragraph" w:customStyle="1" w:styleId="078CC20F1DAA4A65AE6E866E30E09975">
    <w:name w:val="078CC20F1DAA4A65AE6E866E30E09975"/>
    <w:rsid w:val="00BC4E04"/>
  </w:style>
  <w:style w:type="paragraph" w:customStyle="1" w:styleId="CDF26380BD194630AF39266B051CB018">
    <w:name w:val="CDF26380BD194630AF39266B051CB018"/>
    <w:rsid w:val="00BC4E04"/>
  </w:style>
  <w:style w:type="paragraph" w:customStyle="1" w:styleId="27F7119AFDCE400FBCDA5B0C0B8BE885">
    <w:name w:val="27F7119AFDCE400FBCDA5B0C0B8BE885"/>
    <w:rsid w:val="00BC4E04"/>
  </w:style>
  <w:style w:type="paragraph" w:customStyle="1" w:styleId="691BAA3E669940C7830DFE76B7C9F85C">
    <w:name w:val="691BAA3E669940C7830DFE76B7C9F85C"/>
    <w:rsid w:val="00BC4E04"/>
  </w:style>
  <w:style w:type="paragraph" w:customStyle="1" w:styleId="12898F23BE9B4BA4B0701F29A492D609">
    <w:name w:val="12898F23BE9B4BA4B0701F29A492D609"/>
    <w:rsid w:val="00BC4E04"/>
  </w:style>
  <w:style w:type="paragraph" w:customStyle="1" w:styleId="9551696177004881837DCA3FA78B04E3">
    <w:name w:val="9551696177004881837DCA3FA78B04E3"/>
    <w:rsid w:val="00BC4E04"/>
  </w:style>
  <w:style w:type="paragraph" w:customStyle="1" w:styleId="F056A4B1A44E4C849C56E4E36EDBD134">
    <w:name w:val="F056A4B1A44E4C849C56E4E36EDBD134"/>
    <w:rsid w:val="00BC4E04"/>
  </w:style>
  <w:style w:type="paragraph" w:customStyle="1" w:styleId="4BA610576EBC41EA8E17CBB0063DD8BC">
    <w:name w:val="4BA610576EBC41EA8E17CBB0063DD8BC"/>
    <w:rsid w:val="00BC4E04"/>
  </w:style>
  <w:style w:type="paragraph" w:customStyle="1" w:styleId="5BD9CFCB1E3242ABAA58CA642F003C18">
    <w:name w:val="5BD9CFCB1E3242ABAA58CA642F003C18"/>
    <w:rsid w:val="00BC4E04"/>
  </w:style>
  <w:style w:type="paragraph" w:customStyle="1" w:styleId="09F8E5D66E7841DE91647435434D1D70">
    <w:name w:val="09F8E5D66E7841DE91647435434D1D70"/>
    <w:rsid w:val="00BC4E04"/>
  </w:style>
  <w:style w:type="paragraph" w:customStyle="1" w:styleId="20B7523C6ED54F248D7E8A0DB34CC58D">
    <w:name w:val="20B7523C6ED54F248D7E8A0DB34CC58D"/>
    <w:rsid w:val="00BC4E04"/>
  </w:style>
  <w:style w:type="paragraph" w:customStyle="1" w:styleId="916F430F3A5F4D648427984109051F79">
    <w:name w:val="916F430F3A5F4D648427984109051F79"/>
    <w:rsid w:val="00BC4E04"/>
  </w:style>
  <w:style w:type="paragraph" w:customStyle="1" w:styleId="5D0E11C1655D426688A9AC9868BE1F0C">
    <w:name w:val="5D0E11C1655D426688A9AC9868BE1F0C"/>
    <w:rsid w:val="00BC4E04"/>
  </w:style>
  <w:style w:type="paragraph" w:customStyle="1" w:styleId="5175B64FB5AA4F499DCB7870B0721F9C">
    <w:name w:val="5175B64FB5AA4F499DCB7870B0721F9C"/>
    <w:rsid w:val="00BC4E04"/>
  </w:style>
  <w:style w:type="paragraph" w:customStyle="1" w:styleId="DC64211440E344478A4236005B0009A9">
    <w:name w:val="DC64211440E344478A4236005B0009A9"/>
    <w:rsid w:val="00BC4E04"/>
  </w:style>
  <w:style w:type="paragraph" w:customStyle="1" w:styleId="ABAC948E74B34D5AAFC8036C7C893C78">
    <w:name w:val="ABAC948E74B34D5AAFC8036C7C893C78"/>
    <w:rsid w:val="00BC4E04"/>
  </w:style>
  <w:style w:type="paragraph" w:customStyle="1" w:styleId="D7A1778771A44333856D6030FEBE4F95">
    <w:name w:val="D7A1778771A44333856D6030FEBE4F95"/>
    <w:rsid w:val="00BC4E04"/>
  </w:style>
  <w:style w:type="paragraph" w:customStyle="1" w:styleId="1F732FD3ADA7475F986C9543B2511DF7">
    <w:name w:val="1F732FD3ADA7475F986C9543B2511DF7"/>
    <w:rsid w:val="00BC4E04"/>
  </w:style>
  <w:style w:type="paragraph" w:customStyle="1" w:styleId="F426522A72904CD593A5A9ED6B6AAD3F">
    <w:name w:val="F426522A72904CD593A5A9ED6B6AAD3F"/>
    <w:rsid w:val="00BC4E04"/>
  </w:style>
  <w:style w:type="paragraph" w:customStyle="1" w:styleId="22FCE11D5E51426A96EA48DF38252C40">
    <w:name w:val="22FCE11D5E51426A96EA48DF38252C40"/>
    <w:rsid w:val="00BC4E04"/>
  </w:style>
  <w:style w:type="paragraph" w:customStyle="1" w:styleId="B8EA9B3DE84B4A95BD5725BEE0DC54BA">
    <w:name w:val="B8EA9B3DE84B4A95BD5725BEE0DC54BA"/>
    <w:rsid w:val="00BC4E04"/>
  </w:style>
  <w:style w:type="paragraph" w:customStyle="1" w:styleId="B8EEF5DC3D2D414183A6F08B84F950DA">
    <w:name w:val="B8EEF5DC3D2D414183A6F08B84F950DA"/>
    <w:rsid w:val="00BC4E04"/>
  </w:style>
  <w:style w:type="paragraph" w:customStyle="1" w:styleId="17FFEE5FF9C34C738AA30212E92B9CF2">
    <w:name w:val="17FFEE5FF9C34C738AA30212E92B9CF2"/>
    <w:rsid w:val="00BC4E04"/>
  </w:style>
  <w:style w:type="paragraph" w:customStyle="1" w:styleId="B8E703B1C47243CABC63C7730B103670">
    <w:name w:val="B8E703B1C47243CABC63C7730B103670"/>
    <w:rsid w:val="00BC4E04"/>
  </w:style>
  <w:style w:type="paragraph" w:customStyle="1" w:styleId="98E6335FE0A74105B32879D130F88005">
    <w:name w:val="98E6335FE0A74105B32879D130F88005"/>
    <w:rsid w:val="00BC4E04"/>
  </w:style>
  <w:style w:type="paragraph" w:customStyle="1" w:styleId="3C1EABFB8BEE48C78B52582181C0BB2B">
    <w:name w:val="3C1EABFB8BEE48C78B52582181C0BB2B"/>
    <w:rsid w:val="00BC4E04"/>
  </w:style>
  <w:style w:type="paragraph" w:customStyle="1" w:styleId="8CB7EEFDB95F40BCA20ADDF52D575AAA">
    <w:name w:val="8CB7EEFDB95F40BCA20ADDF52D575AAA"/>
    <w:rsid w:val="00BC4E04"/>
  </w:style>
  <w:style w:type="paragraph" w:customStyle="1" w:styleId="032B350F58DD4CB582363694F3A44FCD">
    <w:name w:val="032B350F58DD4CB582363694F3A44FCD"/>
    <w:rsid w:val="00BC4E04"/>
  </w:style>
  <w:style w:type="paragraph" w:customStyle="1" w:styleId="47F603182C74448BBBB6DDDAA489886A">
    <w:name w:val="47F603182C74448BBBB6DDDAA489886A"/>
    <w:rsid w:val="00BC4E04"/>
  </w:style>
  <w:style w:type="paragraph" w:customStyle="1" w:styleId="6E6A00DD1121404680A239B1958DA12B">
    <w:name w:val="6E6A00DD1121404680A239B1958DA12B"/>
    <w:rsid w:val="00BC4E04"/>
  </w:style>
  <w:style w:type="paragraph" w:customStyle="1" w:styleId="5A8978AF255C429FAC0973C7154C9D45">
    <w:name w:val="5A8978AF255C429FAC0973C7154C9D45"/>
    <w:rsid w:val="00BC4E04"/>
  </w:style>
  <w:style w:type="paragraph" w:customStyle="1" w:styleId="70FF4B0F11144D2682709DC3A6629538">
    <w:name w:val="70FF4B0F11144D2682709DC3A6629538"/>
    <w:rsid w:val="00BC4E04"/>
  </w:style>
  <w:style w:type="paragraph" w:customStyle="1" w:styleId="E44504B83C8C46DEB8E1274984D88E5D">
    <w:name w:val="E44504B83C8C46DEB8E1274984D88E5D"/>
    <w:rsid w:val="00BC4E04"/>
  </w:style>
  <w:style w:type="paragraph" w:customStyle="1" w:styleId="FE582513BDD746C0AD50E2737ACFF5E0">
    <w:name w:val="FE582513BDD746C0AD50E2737ACFF5E0"/>
    <w:rsid w:val="00BC4E04"/>
  </w:style>
  <w:style w:type="paragraph" w:customStyle="1" w:styleId="CDCA256FF5D44724BF0C162988E23EED">
    <w:name w:val="CDCA256FF5D44724BF0C162988E23EED"/>
    <w:rsid w:val="00BC4E04"/>
  </w:style>
  <w:style w:type="paragraph" w:customStyle="1" w:styleId="9CFCEBF07379460094E78AA054268F94">
    <w:name w:val="9CFCEBF07379460094E78AA054268F94"/>
    <w:rsid w:val="00BC4E04"/>
  </w:style>
  <w:style w:type="paragraph" w:customStyle="1" w:styleId="D247AC75C59E454AA5444E62FF17D3AB">
    <w:name w:val="D247AC75C59E454AA5444E62FF17D3AB"/>
    <w:rsid w:val="00BC4E04"/>
  </w:style>
  <w:style w:type="paragraph" w:customStyle="1" w:styleId="0AA6BE1D36AD43389951C1B9651069C5">
    <w:name w:val="0AA6BE1D36AD43389951C1B9651069C5"/>
    <w:rsid w:val="00BC4E04"/>
  </w:style>
  <w:style w:type="paragraph" w:customStyle="1" w:styleId="574FD572F20A4117AC4EA0071DB70AD7">
    <w:name w:val="574FD572F20A4117AC4EA0071DB70AD7"/>
    <w:rsid w:val="00BC4E04"/>
  </w:style>
  <w:style w:type="paragraph" w:customStyle="1" w:styleId="11C9993DEA6A41149239F079E722C0FA">
    <w:name w:val="11C9993DEA6A41149239F079E722C0FA"/>
    <w:rsid w:val="00BC4E04"/>
  </w:style>
  <w:style w:type="paragraph" w:customStyle="1" w:styleId="7B5F275369D14151934580707D4D44E0">
    <w:name w:val="7B5F275369D14151934580707D4D44E0"/>
    <w:rsid w:val="00BC4E04"/>
  </w:style>
  <w:style w:type="paragraph" w:customStyle="1" w:styleId="4E638CF3AB3A420889C82C71C496E063">
    <w:name w:val="4E638CF3AB3A420889C82C71C496E063"/>
    <w:rsid w:val="00BC4E04"/>
  </w:style>
  <w:style w:type="paragraph" w:customStyle="1" w:styleId="B78DAD5F6D71402E85FCCC27134CC3B3">
    <w:name w:val="B78DAD5F6D71402E85FCCC27134CC3B3"/>
    <w:rsid w:val="00BC4E04"/>
  </w:style>
  <w:style w:type="paragraph" w:customStyle="1" w:styleId="760552FC1BD2436A9DA32A6F9F466EB2">
    <w:name w:val="760552FC1BD2436A9DA32A6F9F466EB2"/>
    <w:rsid w:val="00BC4E04"/>
  </w:style>
  <w:style w:type="paragraph" w:customStyle="1" w:styleId="DC3AA958EBA7401793B48B5485E713AB">
    <w:name w:val="DC3AA958EBA7401793B48B5485E713AB"/>
    <w:rsid w:val="00BC4E04"/>
  </w:style>
  <w:style w:type="paragraph" w:customStyle="1" w:styleId="008EE27DA176439FAD03DBC517116AE2">
    <w:name w:val="008EE27DA176439FAD03DBC517116AE2"/>
    <w:rsid w:val="00BC4E04"/>
  </w:style>
  <w:style w:type="paragraph" w:customStyle="1" w:styleId="398F6E0BA29642C4BD9C1CA3F017B1C9">
    <w:name w:val="398F6E0BA29642C4BD9C1CA3F017B1C9"/>
    <w:rsid w:val="00BC4E04"/>
  </w:style>
  <w:style w:type="paragraph" w:customStyle="1" w:styleId="9DC5BE74EE94458A83A62E2876262C98">
    <w:name w:val="9DC5BE74EE94458A83A62E2876262C98"/>
    <w:rsid w:val="00BC4E04"/>
  </w:style>
  <w:style w:type="paragraph" w:customStyle="1" w:styleId="BD3B2DAA9F17413CA30FB123012046DF">
    <w:name w:val="BD3B2DAA9F17413CA30FB123012046DF"/>
    <w:rsid w:val="00BC4E04"/>
  </w:style>
  <w:style w:type="paragraph" w:customStyle="1" w:styleId="2AF2A1C1EB9D4CBBA6D51719CF2A6A2A">
    <w:name w:val="2AF2A1C1EB9D4CBBA6D51719CF2A6A2A"/>
    <w:rsid w:val="00BC4E04"/>
  </w:style>
  <w:style w:type="paragraph" w:customStyle="1" w:styleId="026ABD5B2F584DC096094559226D3F06">
    <w:name w:val="026ABD5B2F584DC096094559226D3F06"/>
    <w:rsid w:val="00BC4E04"/>
  </w:style>
  <w:style w:type="paragraph" w:customStyle="1" w:styleId="8818348801DF46B9B85BFAE55F775297">
    <w:name w:val="8818348801DF46B9B85BFAE55F775297"/>
    <w:rsid w:val="00BC4E04"/>
  </w:style>
  <w:style w:type="paragraph" w:customStyle="1" w:styleId="FEFE0FBBED5F4979B9BBCE99907C057D">
    <w:name w:val="FEFE0FBBED5F4979B9BBCE99907C057D"/>
    <w:rsid w:val="00BC4E04"/>
  </w:style>
  <w:style w:type="paragraph" w:customStyle="1" w:styleId="7E5B30EA2F504D80BE901F54500C1CD3">
    <w:name w:val="7E5B30EA2F504D80BE901F54500C1CD3"/>
    <w:rsid w:val="00BC4E04"/>
  </w:style>
  <w:style w:type="paragraph" w:customStyle="1" w:styleId="B1F724946B2F432EAE93A27D92815E14">
    <w:name w:val="B1F724946B2F432EAE93A27D92815E14"/>
    <w:rsid w:val="00BC4E04"/>
  </w:style>
  <w:style w:type="paragraph" w:customStyle="1" w:styleId="B638A210DF5548619D066725B3CB5F7C">
    <w:name w:val="B638A210DF5548619D066725B3CB5F7C"/>
    <w:rsid w:val="00BC4E04"/>
  </w:style>
  <w:style w:type="paragraph" w:customStyle="1" w:styleId="927C0FF4AA31421187BB58F084BF7D19">
    <w:name w:val="927C0FF4AA31421187BB58F084BF7D19"/>
    <w:rsid w:val="00BC4E04"/>
  </w:style>
  <w:style w:type="paragraph" w:customStyle="1" w:styleId="EC26309938A749A9AD980A7E762B7315">
    <w:name w:val="EC26309938A749A9AD980A7E762B7315"/>
    <w:rsid w:val="00BC4E04"/>
  </w:style>
  <w:style w:type="paragraph" w:customStyle="1" w:styleId="933200AF349147F6856F6D54A4A95239">
    <w:name w:val="933200AF349147F6856F6D54A4A95239"/>
    <w:rsid w:val="00BC4E04"/>
  </w:style>
  <w:style w:type="paragraph" w:customStyle="1" w:styleId="6EE347B76176466E8D2D83EE291E1EF7">
    <w:name w:val="6EE347B76176466E8D2D83EE291E1EF7"/>
    <w:rsid w:val="00BC4E04"/>
  </w:style>
  <w:style w:type="paragraph" w:customStyle="1" w:styleId="12020FE5A19F420E90342BF959BABA35">
    <w:name w:val="12020FE5A19F420E90342BF959BABA35"/>
    <w:rsid w:val="00BC4E04"/>
  </w:style>
  <w:style w:type="paragraph" w:customStyle="1" w:styleId="BF53A44003884DA39789C105EAED3EF8">
    <w:name w:val="BF53A44003884DA39789C105EAED3EF8"/>
    <w:rsid w:val="00BC4E04"/>
  </w:style>
  <w:style w:type="paragraph" w:customStyle="1" w:styleId="AF224C6F42F84C25AFCC9522BC86FBC8">
    <w:name w:val="AF224C6F42F84C25AFCC9522BC86FBC8"/>
    <w:rsid w:val="00BC4E04"/>
  </w:style>
  <w:style w:type="paragraph" w:customStyle="1" w:styleId="50DD5712598C4A19BAD8683EACF61DE7">
    <w:name w:val="50DD5712598C4A19BAD8683EACF61DE7"/>
    <w:rsid w:val="00BC4E04"/>
  </w:style>
  <w:style w:type="paragraph" w:customStyle="1" w:styleId="8373885EF3E842B9A2D2AB1695272739">
    <w:name w:val="8373885EF3E842B9A2D2AB1695272739"/>
    <w:rsid w:val="00BC4E04"/>
  </w:style>
  <w:style w:type="paragraph" w:customStyle="1" w:styleId="90300D4B394749639F2411C38ABDDF52">
    <w:name w:val="90300D4B394749639F2411C38ABDDF52"/>
    <w:rsid w:val="00BC4E04"/>
  </w:style>
  <w:style w:type="paragraph" w:customStyle="1" w:styleId="96014691519841EFA9940DBF0644A464">
    <w:name w:val="96014691519841EFA9940DBF0644A464"/>
    <w:rsid w:val="00BC4E04"/>
  </w:style>
  <w:style w:type="paragraph" w:customStyle="1" w:styleId="73B2D0FA0DF245D3BE027F0F5532F112">
    <w:name w:val="73B2D0FA0DF245D3BE027F0F5532F112"/>
    <w:rsid w:val="00BC4E04"/>
  </w:style>
  <w:style w:type="paragraph" w:customStyle="1" w:styleId="9704721A83374FCD98E2C8D1793B41B2">
    <w:name w:val="9704721A83374FCD98E2C8D1793B41B2"/>
    <w:rsid w:val="00BC4E04"/>
  </w:style>
  <w:style w:type="paragraph" w:customStyle="1" w:styleId="D15D6C38F4D34161AE259D9D512EA73A">
    <w:name w:val="D15D6C38F4D34161AE259D9D512EA73A"/>
    <w:rsid w:val="00BC4E04"/>
  </w:style>
  <w:style w:type="paragraph" w:customStyle="1" w:styleId="985AA00E5CEF4340B43E6A653A8A481B">
    <w:name w:val="985AA00E5CEF4340B43E6A653A8A481B"/>
    <w:rsid w:val="00BC4E04"/>
  </w:style>
  <w:style w:type="paragraph" w:customStyle="1" w:styleId="F87B2836AA524087A345EA2812EF329C">
    <w:name w:val="F87B2836AA524087A345EA2812EF329C"/>
    <w:rsid w:val="00BC4E04"/>
  </w:style>
  <w:style w:type="paragraph" w:customStyle="1" w:styleId="916F3BE32F1C4218B36EAD507A29D468">
    <w:name w:val="916F3BE32F1C4218B36EAD507A29D468"/>
    <w:rsid w:val="00BC4E04"/>
  </w:style>
  <w:style w:type="paragraph" w:customStyle="1" w:styleId="F6B18998A5CD4135AE4B42282BF06798">
    <w:name w:val="F6B18998A5CD4135AE4B42282BF06798"/>
    <w:rsid w:val="00BC4E04"/>
  </w:style>
  <w:style w:type="paragraph" w:customStyle="1" w:styleId="19D5EDAF93CE4955846A1F70869EF173">
    <w:name w:val="19D5EDAF93CE4955846A1F70869EF173"/>
    <w:rsid w:val="00BC4E04"/>
  </w:style>
  <w:style w:type="paragraph" w:customStyle="1" w:styleId="5ADB64FE9718473A97058642BDF8869B">
    <w:name w:val="5ADB64FE9718473A97058642BDF8869B"/>
    <w:rsid w:val="00BC4E04"/>
  </w:style>
  <w:style w:type="paragraph" w:customStyle="1" w:styleId="0273C6C0085740B7B1BBCB4837303F7F">
    <w:name w:val="0273C6C0085740B7B1BBCB4837303F7F"/>
    <w:rsid w:val="00BC4E04"/>
  </w:style>
  <w:style w:type="paragraph" w:customStyle="1" w:styleId="35D8D1D797E94A4BB8DAFE414AD05F67">
    <w:name w:val="35D8D1D797E94A4BB8DAFE414AD05F67"/>
    <w:rsid w:val="00BC4E04"/>
  </w:style>
  <w:style w:type="paragraph" w:customStyle="1" w:styleId="7FC5B1CC80694C409A83CAB3C34B11D6">
    <w:name w:val="7FC5B1CC80694C409A83CAB3C34B11D6"/>
    <w:rsid w:val="00BC4E04"/>
  </w:style>
  <w:style w:type="paragraph" w:customStyle="1" w:styleId="C9E0E1FF4CB046098B2475EBA6A9B001">
    <w:name w:val="C9E0E1FF4CB046098B2475EBA6A9B001"/>
    <w:rsid w:val="00BC4E04"/>
  </w:style>
  <w:style w:type="paragraph" w:customStyle="1" w:styleId="43FCA3CEF9644E2C983994FB4D401E3A">
    <w:name w:val="43FCA3CEF9644E2C983994FB4D401E3A"/>
    <w:rsid w:val="00BC4E04"/>
  </w:style>
  <w:style w:type="paragraph" w:customStyle="1" w:styleId="1376856DEDDF416A8EA6B26FC592A498">
    <w:name w:val="1376856DEDDF416A8EA6B26FC592A498"/>
    <w:rsid w:val="00BC4E04"/>
  </w:style>
  <w:style w:type="paragraph" w:customStyle="1" w:styleId="0DBFDFFB5BC74E45A3037F857427DC3C">
    <w:name w:val="0DBFDFFB5BC74E45A3037F857427DC3C"/>
    <w:rsid w:val="00BC4E04"/>
  </w:style>
  <w:style w:type="paragraph" w:customStyle="1" w:styleId="F26A84BE0FED4A8992DCB571BFD8AE92">
    <w:name w:val="F26A84BE0FED4A8992DCB571BFD8AE92"/>
    <w:rsid w:val="00BC4E04"/>
  </w:style>
  <w:style w:type="paragraph" w:customStyle="1" w:styleId="B7A4328BC5374E5AA1FE93E88FF3E324">
    <w:name w:val="B7A4328BC5374E5AA1FE93E88FF3E324"/>
    <w:rsid w:val="00BC4E04"/>
  </w:style>
  <w:style w:type="paragraph" w:customStyle="1" w:styleId="5095520B7C934C7AB14E4034D7554354">
    <w:name w:val="5095520B7C934C7AB14E4034D7554354"/>
    <w:rsid w:val="00BC4E04"/>
  </w:style>
  <w:style w:type="paragraph" w:customStyle="1" w:styleId="45295C76B116417FAD6D58FE151DF5F3">
    <w:name w:val="45295C76B116417FAD6D58FE151DF5F3"/>
    <w:rsid w:val="00BC4E04"/>
  </w:style>
  <w:style w:type="paragraph" w:customStyle="1" w:styleId="21B8FA15CDC74F1A96BE56C1690D4333">
    <w:name w:val="21B8FA15CDC74F1A96BE56C1690D4333"/>
    <w:rsid w:val="00BC4E04"/>
  </w:style>
  <w:style w:type="paragraph" w:customStyle="1" w:styleId="975CAA267EC64B15A4AB5931939A9DF9">
    <w:name w:val="975CAA267EC64B15A4AB5931939A9DF9"/>
    <w:rsid w:val="00BC4E04"/>
  </w:style>
  <w:style w:type="paragraph" w:customStyle="1" w:styleId="A02E2380260A4AFA8F37D8C3019DB54E">
    <w:name w:val="A02E2380260A4AFA8F37D8C3019DB54E"/>
    <w:rsid w:val="00BC4E04"/>
  </w:style>
  <w:style w:type="paragraph" w:customStyle="1" w:styleId="31EDA2810566456B963D4B9996C0F631">
    <w:name w:val="31EDA2810566456B963D4B9996C0F631"/>
    <w:rsid w:val="00BC4E04"/>
  </w:style>
  <w:style w:type="paragraph" w:customStyle="1" w:styleId="E575226019A8432FB04D40405A3F800A">
    <w:name w:val="E575226019A8432FB04D40405A3F800A"/>
    <w:rsid w:val="00BC4E04"/>
  </w:style>
  <w:style w:type="paragraph" w:customStyle="1" w:styleId="05B4BEB7F787454694E8F33812E96EC2">
    <w:name w:val="05B4BEB7F787454694E8F33812E96EC2"/>
    <w:rsid w:val="00BC4E04"/>
  </w:style>
  <w:style w:type="paragraph" w:customStyle="1" w:styleId="2C212364DD224B5ABF4279D3D27647C1">
    <w:name w:val="2C212364DD224B5ABF4279D3D27647C1"/>
    <w:rsid w:val="00BC4E04"/>
  </w:style>
  <w:style w:type="paragraph" w:customStyle="1" w:styleId="D18B39C26FD74AE0AA6118C14A8CC5F1">
    <w:name w:val="D18B39C26FD74AE0AA6118C14A8CC5F1"/>
    <w:rsid w:val="00BC4E04"/>
  </w:style>
  <w:style w:type="paragraph" w:customStyle="1" w:styleId="FB237C62530C4BAB82B3DB6150ADAF9C">
    <w:name w:val="FB237C62530C4BAB82B3DB6150ADAF9C"/>
    <w:rsid w:val="00BC4E04"/>
  </w:style>
  <w:style w:type="paragraph" w:customStyle="1" w:styleId="3420AA3D057445A5BC16022E5EBC3C6E">
    <w:name w:val="3420AA3D057445A5BC16022E5EBC3C6E"/>
    <w:rsid w:val="00BC4E04"/>
  </w:style>
  <w:style w:type="paragraph" w:customStyle="1" w:styleId="97BA099701F945CFB337523A70F2EA1D">
    <w:name w:val="97BA099701F945CFB337523A70F2EA1D"/>
    <w:rsid w:val="00BC4E04"/>
  </w:style>
  <w:style w:type="paragraph" w:customStyle="1" w:styleId="4CD7F5CA9BB6454C9ABAC86D401E7927">
    <w:name w:val="4CD7F5CA9BB6454C9ABAC86D401E7927"/>
    <w:rsid w:val="00BC4E04"/>
  </w:style>
  <w:style w:type="paragraph" w:customStyle="1" w:styleId="284BFB5E3FA54833B1449DB540274D87">
    <w:name w:val="284BFB5E3FA54833B1449DB540274D87"/>
    <w:rsid w:val="00BC4E04"/>
  </w:style>
  <w:style w:type="paragraph" w:customStyle="1" w:styleId="11B4414661174331AB95ABD793FE1302">
    <w:name w:val="11B4414661174331AB95ABD793FE1302"/>
    <w:rsid w:val="00BC4E04"/>
  </w:style>
  <w:style w:type="paragraph" w:customStyle="1" w:styleId="10AEDF3B1DB0476A849D260DA74DF5BE">
    <w:name w:val="10AEDF3B1DB0476A849D260DA74DF5BE"/>
    <w:rsid w:val="00BC4E04"/>
  </w:style>
  <w:style w:type="paragraph" w:customStyle="1" w:styleId="FBBC173F439F4C6A8C5446F20042A435">
    <w:name w:val="FBBC173F439F4C6A8C5446F20042A435"/>
    <w:rsid w:val="00BC4E04"/>
  </w:style>
  <w:style w:type="paragraph" w:customStyle="1" w:styleId="0711294AFA2E4CDE9F5606F008A491A8">
    <w:name w:val="0711294AFA2E4CDE9F5606F008A491A8"/>
    <w:rsid w:val="00C50FFC"/>
  </w:style>
  <w:style w:type="paragraph" w:customStyle="1" w:styleId="B4B460D2B8E345289AE7D810313BB4B6">
    <w:name w:val="B4B460D2B8E345289AE7D810313BB4B6"/>
    <w:rsid w:val="00C50FFC"/>
  </w:style>
  <w:style w:type="paragraph" w:customStyle="1" w:styleId="CAA2834757CD49DF9EB2058B085DFB73">
    <w:name w:val="CAA2834757CD49DF9EB2058B085DFB73"/>
    <w:rsid w:val="00C50FFC"/>
  </w:style>
  <w:style w:type="paragraph" w:customStyle="1" w:styleId="A7668DFDC47C4D56B924459A177F8DD4">
    <w:name w:val="A7668DFDC47C4D56B924459A177F8DD4"/>
    <w:rsid w:val="00C50FFC"/>
  </w:style>
  <w:style w:type="paragraph" w:customStyle="1" w:styleId="8180E02E02EE451D8996FBF549C0A197">
    <w:name w:val="8180E02E02EE451D8996FBF549C0A197"/>
    <w:rsid w:val="00C50FFC"/>
  </w:style>
  <w:style w:type="paragraph" w:customStyle="1" w:styleId="8FCF64FC1FA24901972BB551E01515D8">
    <w:name w:val="8FCF64FC1FA24901972BB551E01515D8"/>
    <w:rsid w:val="00C50FFC"/>
  </w:style>
  <w:style w:type="paragraph" w:customStyle="1" w:styleId="891DBE3800D946C498616C7D876F9445">
    <w:name w:val="891DBE3800D946C498616C7D876F9445"/>
    <w:rsid w:val="00C50FFC"/>
  </w:style>
  <w:style w:type="paragraph" w:customStyle="1" w:styleId="4A9DF831EB0D4FB592EECD77C4A5154A">
    <w:name w:val="4A9DF831EB0D4FB592EECD77C4A5154A"/>
    <w:rsid w:val="00C50FFC"/>
  </w:style>
  <w:style w:type="paragraph" w:customStyle="1" w:styleId="CE7313CF84B34D3BB3AB30F4CFDCFD8A">
    <w:name w:val="CE7313CF84B34D3BB3AB30F4CFDCFD8A"/>
    <w:rsid w:val="00C50FFC"/>
  </w:style>
  <w:style w:type="paragraph" w:customStyle="1" w:styleId="D49AD0A7005447D7BB95CAAA24A50F94">
    <w:name w:val="D49AD0A7005447D7BB95CAAA24A50F94"/>
    <w:rsid w:val="00C50FFC"/>
  </w:style>
  <w:style w:type="paragraph" w:customStyle="1" w:styleId="13B9EE2BAFD34479B94BFE2CD8A5E741">
    <w:name w:val="13B9EE2BAFD34479B94BFE2CD8A5E741"/>
    <w:rsid w:val="00C50FFC"/>
  </w:style>
  <w:style w:type="paragraph" w:customStyle="1" w:styleId="29EF1C61CF6C4523904BB5BF8173E031">
    <w:name w:val="29EF1C61CF6C4523904BB5BF8173E031"/>
    <w:rsid w:val="00C50FFC"/>
  </w:style>
  <w:style w:type="paragraph" w:customStyle="1" w:styleId="E5D2698FA0FC4E4E874CBADF42BC29FA">
    <w:name w:val="E5D2698FA0FC4E4E874CBADF42BC29FA"/>
    <w:rsid w:val="00C50FFC"/>
  </w:style>
  <w:style w:type="paragraph" w:customStyle="1" w:styleId="1973BAF45C274A04889FC51AA3F44897">
    <w:name w:val="1973BAF45C274A04889FC51AA3F44897"/>
    <w:rsid w:val="00C50FFC"/>
  </w:style>
  <w:style w:type="paragraph" w:customStyle="1" w:styleId="C0EE3CDDFB70425DBB9C96AAD9B2BD36">
    <w:name w:val="C0EE3CDDFB70425DBB9C96AAD9B2BD36"/>
    <w:rsid w:val="00C50FFC"/>
  </w:style>
  <w:style w:type="paragraph" w:customStyle="1" w:styleId="BE39D1F67BEB4675A103ADF60654D2B9">
    <w:name w:val="BE39D1F67BEB4675A103ADF60654D2B9"/>
    <w:rsid w:val="00C50FFC"/>
  </w:style>
  <w:style w:type="paragraph" w:customStyle="1" w:styleId="E596AA34873943C3B690103A0E4F8EF2">
    <w:name w:val="E596AA34873943C3B690103A0E4F8EF2"/>
    <w:rsid w:val="00C50FFC"/>
  </w:style>
  <w:style w:type="paragraph" w:customStyle="1" w:styleId="AD67E8DE62D94F8C9329539E27282F83">
    <w:name w:val="AD67E8DE62D94F8C9329539E27282F83"/>
    <w:rsid w:val="00C50FFC"/>
  </w:style>
  <w:style w:type="paragraph" w:customStyle="1" w:styleId="FA523B575369488A9AA53166C101A2F4">
    <w:name w:val="FA523B575369488A9AA53166C101A2F4"/>
    <w:rsid w:val="00C50FFC"/>
  </w:style>
  <w:style w:type="paragraph" w:customStyle="1" w:styleId="089161245A4F4A7EB7D8B816A6990D62">
    <w:name w:val="089161245A4F4A7EB7D8B816A6990D62"/>
    <w:rsid w:val="00C50FFC"/>
  </w:style>
  <w:style w:type="paragraph" w:customStyle="1" w:styleId="14BE470DA5CA4360AD21D4084FF32EA3">
    <w:name w:val="14BE470DA5CA4360AD21D4084FF32EA3"/>
    <w:rsid w:val="00C50FFC"/>
  </w:style>
  <w:style w:type="paragraph" w:customStyle="1" w:styleId="1E1C4A08C07E42E49CB707FF47DE8F45">
    <w:name w:val="1E1C4A08C07E42E49CB707FF47DE8F45"/>
    <w:rsid w:val="00C50FFC"/>
  </w:style>
  <w:style w:type="paragraph" w:customStyle="1" w:styleId="74B8898EE3ED4FA3832FDFADBEAB4030">
    <w:name w:val="74B8898EE3ED4FA3832FDFADBEAB4030"/>
    <w:rsid w:val="00C50FFC"/>
  </w:style>
  <w:style w:type="paragraph" w:customStyle="1" w:styleId="E28A94FD91B34E89A160DD429CE7AA7B">
    <w:name w:val="E28A94FD91B34E89A160DD429CE7AA7B"/>
    <w:rsid w:val="00C50FFC"/>
  </w:style>
  <w:style w:type="paragraph" w:customStyle="1" w:styleId="0A49C956267F4F799A121CA0999FB2A3">
    <w:name w:val="0A49C956267F4F799A121CA0999FB2A3"/>
    <w:rsid w:val="00C50FFC"/>
  </w:style>
  <w:style w:type="paragraph" w:customStyle="1" w:styleId="8900B951FA27450282AB8BC9EA37ED13">
    <w:name w:val="8900B951FA27450282AB8BC9EA37ED13"/>
    <w:rsid w:val="00C50F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Dayne Mare`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50A122-0B67-4F16-8980-848AC6C69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337</TotalTime>
  <Pages>36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Dayne</dc:creator>
  <cp:keywords/>
  <cp:lastModifiedBy>Dayne Mare</cp:lastModifiedBy>
  <cp:revision>44</cp:revision>
  <cp:lastPrinted>2006-08-01T17:47:00Z</cp:lastPrinted>
  <dcterms:created xsi:type="dcterms:W3CDTF">2019-06-03T09:40:00Z</dcterms:created>
  <dcterms:modified xsi:type="dcterms:W3CDTF">2019-06-04T14:26:00Z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